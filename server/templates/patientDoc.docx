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44ABA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247D4E83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0F93A6CD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2E72C929" w14:textId="74988ADB" w:rsidR="00BB5FED" w:rsidRDefault="00275534" w:rsidP="00C90BD9">
            <w:pPr>
              <w:bidi/>
            </w:pPr>
            <w:r>
              <w:t>{name}</w:t>
            </w:r>
          </w:p>
        </w:tc>
        <w:tc>
          <w:tcPr>
            <w:tcW w:w="1610" w:type="dxa"/>
            <w:noWrap/>
            <w:hideMark/>
          </w:tcPr>
          <w:p w14:paraId="049BF6B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6E53EB78" w14:textId="2491993D" w:rsidR="00BB5FED" w:rsidRDefault="00476EAC" w:rsidP="00C90BD9">
            <w:pPr>
              <w:bidi/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testDate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BB5FED" w14:paraId="3869A25C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7639AB10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1D647CDA" w14:textId="1779994A" w:rsidR="00BB5FED" w:rsidRDefault="00A714CE" w:rsidP="00C90BD9">
            <w:pPr>
              <w:bidi/>
            </w:pPr>
            <w:r>
              <w:t>{id}</w:t>
            </w:r>
          </w:p>
        </w:tc>
        <w:tc>
          <w:tcPr>
            <w:tcW w:w="1610" w:type="dxa"/>
            <w:noWrap/>
            <w:hideMark/>
          </w:tcPr>
          <w:p w14:paraId="33166A5F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7DFB9AAC" w14:textId="7885E867" w:rsidR="00BB5FED" w:rsidRDefault="00275534" w:rsidP="00C90BD9">
            <w:pPr>
              <w:bidi/>
            </w:pPr>
            <w:r>
              <w:t>{</w:t>
            </w:r>
            <w:proofErr w:type="spellStart"/>
            <w:r>
              <w:t>birthDate</w:t>
            </w:r>
            <w:proofErr w:type="spellEnd"/>
            <w:r>
              <w:t>}</w:t>
            </w:r>
          </w:p>
        </w:tc>
      </w:tr>
      <w:tr w:rsidR="00BB5FED" w14:paraId="32142531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47867039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0B8C1B85" w14:textId="72FEA07E" w:rsidR="00BB5FED" w:rsidRDefault="00275534" w:rsidP="00C90BD9">
            <w:pPr>
              <w:bidi/>
            </w:pPr>
            <w:r>
              <w:t>{age}</w:t>
            </w:r>
          </w:p>
        </w:tc>
        <w:tc>
          <w:tcPr>
            <w:tcW w:w="1610" w:type="dxa"/>
            <w:noWrap/>
            <w:hideMark/>
          </w:tcPr>
          <w:p w14:paraId="19086482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720482A0" w14:textId="29A985FA" w:rsidR="00BB5FED" w:rsidRDefault="00275534">
            <w:pPr>
              <w:bidi/>
            </w:pPr>
            <w:r>
              <w:t>{gender}</w:t>
            </w:r>
          </w:p>
        </w:tc>
      </w:tr>
    </w:tbl>
    <w:p w14:paraId="49E3A663" w14:textId="5A1B801A" w:rsidR="008D06A3" w:rsidRDefault="007320EF" w:rsidP="00C90BD9">
      <w:pPr>
        <w:bidi/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 w:rsidR="008D06A3">
        <w:rPr>
          <w:rFonts w:hint="cs"/>
          <w:rtl/>
        </w:rPr>
        <w:t>:</w:t>
      </w:r>
      <w:r w:rsidR="00AF3354">
        <w:rPr>
          <w:rtl/>
        </w:rPr>
        <w:br/>
      </w:r>
      <w:r w:rsidR="008E5BAA">
        <w:t>{</w:t>
      </w:r>
      <w:proofErr w:type="spellStart"/>
      <w:r w:rsidR="008E5BAA">
        <w:t>mn</w:t>
      </w:r>
      <w:proofErr w:type="spellEnd"/>
      <w:r w:rsidR="008E5BAA">
        <w:t>}</w:t>
      </w:r>
    </w:p>
    <w:p w14:paraId="3D72F8C9" w14:textId="565BFC85" w:rsidR="008D06A3" w:rsidRDefault="00316D75" w:rsidP="00C90BD9">
      <w:pPr>
        <w:bidi/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>{</w:t>
      </w:r>
      <w:proofErr w:type="spellStart"/>
      <w:r w:rsidR="008E5BAA" w:rsidRPr="008E5BAA">
        <w:t>patientBackground</w:t>
      </w:r>
      <w:proofErr w:type="spellEnd"/>
      <w:r w:rsidR="008E5BAA">
        <w:t>}</w:t>
      </w:r>
    </w:p>
    <w:p w14:paraId="7EBF022B" w14:textId="67BBE510" w:rsidR="008D06A3" w:rsidRDefault="00316D75" w:rsidP="00C90BD9">
      <w:pPr>
        <w:bidi/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>{</w:t>
      </w:r>
      <w:proofErr w:type="spellStart"/>
      <w:r w:rsidR="008E5BAA">
        <w:t>testFindings</w:t>
      </w:r>
      <w:proofErr w:type="spellEnd"/>
      <w:r w:rsidR="008E5BAA">
        <w:t>}</w:t>
      </w:r>
    </w:p>
    <w:p w14:paraId="00C332F2" w14:textId="5854B73B" w:rsidR="00E12978" w:rsidRDefault="00316D75" w:rsidP="00E12978">
      <w:pPr>
        <w:bidi/>
        <w:rPr>
          <w:rtl/>
        </w:rPr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>{</w:t>
      </w:r>
      <w:r w:rsidR="008E5BAA" w:rsidRPr="008E5BAA">
        <w:t>summary</w:t>
      </w:r>
      <w:r w:rsidR="008E5BAA">
        <w:t>}</w:t>
      </w:r>
    </w:p>
    <w:p w14:paraId="5B862330" w14:textId="77777777" w:rsidR="00E12978" w:rsidRDefault="00E12978">
      <w:r>
        <w:br w:type="page"/>
      </w:r>
    </w:p>
    <w:p w14:paraId="4400C7E6" w14:textId="3F817DA9" w:rsidR="00E12978" w:rsidRPr="00CC743D" w:rsidRDefault="00E12978" w:rsidP="00E12978">
      <w:pP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>{</w:t>
      </w:r>
      <w:proofErr w:type="spellStart"/>
      <w:r w:rsidR="00476EAC">
        <w:rPr>
          <w:rFonts w:asciiTheme="minorBidi" w:hAnsiTheme="minorBidi"/>
        </w:rPr>
        <w:t>currentDate</w:t>
      </w:r>
      <w:proofErr w:type="spellEnd"/>
      <w:r w:rsidR="00476EAC">
        <w:rPr>
          <w:rFonts w:asciiTheme="minorBidi" w:hAnsiTheme="minorBidi"/>
        </w:rPr>
        <w:t>}</w:t>
      </w:r>
    </w:p>
    <w:p w14:paraId="6D01913A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702D53A1" w14:textId="37038A0E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>{name}</w:t>
      </w:r>
    </w:p>
    <w:p w14:paraId="15EE478B" w14:textId="495C53CC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r w:rsidR="00C53128">
        <w:rPr>
          <w:rFonts w:asciiTheme="minorBidi" w:hAnsiTheme="minorBidi"/>
        </w:rPr>
        <w:t>{id}</w:t>
      </w:r>
    </w:p>
    <w:p w14:paraId="713B634E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0E5D8FF0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3667B38B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435FAEAB" w14:textId="5B076F6F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r w:rsidR="00476EAC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476EAC">
        <w:rPr>
          <w:rFonts w:ascii="Arial" w:eastAsia="SimSun" w:hAnsi="Arial" w:cs="Arial"/>
          <w:sz w:val="20"/>
          <w:szCs w:val="20"/>
          <w:lang w:eastAsia="zh-CN"/>
        </w:rPr>
        <w:t>bloodCount</w:t>
      </w:r>
      <w:proofErr w:type="spellEnd"/>
      <w:r w:rsidR="00476EAC">
        <w:rPr>
          <w:rFonts w:ascii="Arial" w:eastAsia="SimSun" w:hAnsi="Arial" w:cs="Arial"/>
          <w:sz w:val="20"/>
          <w:szCs w:val="20"/>
          <w:lang w:eastAsia="zh-CN"/>
        </w:rPr>
        <w:t>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48BCA16C" w14:textId="6AD490DD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>clottingTest</w:t>
      </w:r>
      <w:proofErr w:type="spellEnd"/>
      <w:r w:rsidR="008E5BAA">
        <w:rPr>
          <w:rFonts w:ascii="Arial" w:eastAsia="SimSun" w:hAnsi="Arial" w:cs="Arial"/>
          <w:sz w:val="20"/>
          <w:szCs w:val="20"/>
          <w:lang w:eastAsia="zh-CN"/>
        </w:rPr>
        <w:t>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07899B22" w14:textId="2154C24A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>smallBloodC</w:t>
      </w:r>
      <w:proofErr w:type="spellEnd"/>
      <w:r w:rsidR="008E5BAA">
        <w:rPr>
          <w:rFonts w:ascii="Arial" w:eastAsia="SimSun" w:hAnsi="Arial" w:cs="Arial"/>
          <w:sz w:val="20"/>
          <w:szCs w:val="20"/>
          <w:lang w:eastAsia="zh-CN"/>
        </w:rPr>
        <w:t>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4511143C" w14:textId="4A4D8F05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>fullBloodC</w:t>
      </w:r>
      <w:proofErr w:type="spellEnd"/>
      <w:r w:rsidR="008E5BAA">
        <w:rPr>
          <w:rFonts w:ascii="Arial" w:eastAsia="SimSun" w:hAnsi="Arial" w:cs="Arial"/>
          <w:sz w:val="20"/>
          <w:szCs w:val="20"/>
          <w:lang w:eastAsia="zh-CN"/>
        </w:rPr>
        <w:t>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3B421412" w14:textId="4BB86565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>thyroidGland</w:t>
      </w:r>
      <w:proofErr w:type="spellEnd"/>
      <w:r w:rsidR="008E5BAA">
        <w:rPr>
          <w:rFonts w:ascii="Arial" w:eastAsia="SimSun" w:hAnsi="Arial" w:cs="Arial"/>
          <w:sz w:val="20"/>
          <w:szCs w:val="20"/>
          <w:lang w:eastAsia="zh-CN"/>
        </w:rPr>
        <w:t>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7108BAF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76F8CFE5" w14:textId="739BFCD5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ekg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proofErr w:type="spellStart"/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  <w:proofErr w:type="spellEnd"/>
    </w:p>
    <w:p w14:paraId="424C794E" w14:textId="00862D1A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chestRadio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0AD67B95" w14:textId="73EA99D9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memo</w:t>
      </w:r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614FB93A" w14:textId="43E806BF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breastClose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4A81C574" w14:textId="41520827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docSummaryLetter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6F80D5BE" w14:textId="57503EE5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eyesCheck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35BE323B" w14:textId="1E4CA2FD" w:rsidR="00E12978" w:rsidRPr="00D44DC1" w:rsidRDefault="008E5BAA" w:rsidP="008E5BAA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>expertCheck</w:t>
      </w:r>
      <w:proofErr w:type="spellEnd"/>
      <w:r>
        <w:rPr>
          <w:rFonts w:ascii="Arial" w:eastAsia="SimSun" w:hAnsi="Arial" w:cs="Arial"/>
          <w:sz w:val="20"/>
          <w:szCs w:val="20"/>
          <w:lang w:eastAsia="zh-CN"/>
        </w:rPr>
        <w:t>}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r w:rsidR="00C24CAB">
        <w:rPr>
          <w:rFonts w:ascii="Arial" w:eastAsia="SimSun" w:hAnsi="Arial" w:cs="Arial"/>
          <w:sz w:val="20"/>
          <w:szCs w:val="20"/>
          <w:lang w:eastAsia="zh-CN"/>
        </w:rPr>
        <w:t>{</w:t>
      </w:r>
      <w:proofErr w:type="spellStart"/>
      <w:r w:rsidR="00C24CAB">
        <w:rPr>
          <w:rFonts w:ascii="Arial" w:eastAsia="SimSun" w:hAnsi="Arial" w:cs="Arial"/>
          <w:sz w:val="20"/>
          <w:szCs w:val="20"/>
          <w:lang w:eastAsia="zh-CN"/>
        </w:rPr>
        <w:t>expertName</w:t>
      </w:r>
      <w:proofErr w:type="spellEnd"/>
      <w:r w:rsidR="00C24CAB">
        <w:rPr>
          <w:rFonts w:ascii="Arial" w:eastAsia="SimSun" w:hAnsi="Arial" w:cs="Arial"/>
          <w:sz w:val="20"/>
          <w:szCs w:val="20"/>
          <w:lang w:eastAsia="zh-CN"/>
        </w:rPr>
        <w:t>}</w:t>
      </w:r>
    </w:p>
    <w:p w14:paraId="5C99DC18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159D7CAF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55C4F1A2" w14:textId="30819155" w:rsidR="00E12978" w:rsidRPr="00D44DC1" w:rsidRDefault="00967A72" w:rsidP="00E12978">
      <w:pPr>
        <w:bidi/>
        <w:rPr>
          <w:rFonts w:ascii="Arial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6E1C35A80F784441AF14A1C0A4A6944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  <w:r w:rsidR="008E5BAA">
        <w:rPr>
          <w:rFonts w:ascii="Arial" w:hAnsi="Arial" w:cs="Arial"/>
          <w:sz w:val="20"/>
          <w:szCs w:val="20"/>
        </w:rPr>
        <w:t>{</w:t>
      </w:r>
      <w:proofErr w:type="spellStart"/>
      <w:r w:rsidR="008E5BAA">
        <w:rPr>
          <w:rFonts w:ascii="Arial" w:hAnsi="Arial" w:cs="Arial"/>
          <w:sz w:val="20"/>
          <w:szCs w:val="20"/>
        </w:rPr>
        <w:t>additionalMed</w:t>
      </w:r>
      <w:proofErr w:type="spellEnd"/>
      <w:r w:rsidR="008E5BAA">
        <w:rPr>
          <w:rFonts w:ascii="Arial" w:hAnsi="Arial" w:cs="Arial"/>
          <w:sz w:val="20"/>
          <w:szCs w:val="20"/>
        </w:rPr>
        <w:t>}</w:t>
      </w:r>
    </w:p>
    <w:p w14:paraId="7F76A632" w14:textId="77777777" w:rsidR="00E12978" w:rsidRPr="00D44DC1" w:rsidRDefault="00967A72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9D590C01D2924943A82DACA14018448E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5D2BDE9" w14:textId="77777777" w:rsidR="00E12978" w:rsidRPr="00D44DC1" w:rsidRDefault="00967A72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5D484647CC9E47C585E0F6CA4A2DF5C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0CC3CEF" w14:textId="77777777" w:rsidR="00E12978" w:rsidRDefault="00967A72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E61BC309CC9C4B888F8DBD1C051D4B4F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364A5386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5C730615" w14:textId="77777777" w:rsidR="00E12978" w:rsidRPr="00042CF8" w:rsidRDefault="00E12978" w:rsidP="00E12978">
      <w:pPr>
        <w:bidi/>
        <w:rPr>
          <w:rtl/>
        </w:rPr>
      </w:pPr>
    </w:p>
    <w:sectPr w:rsidR="00E12978" w:rsidRPr="00042CF8" w:rsidSect="00042CF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2A0FF" w14:textId="77777777" w:rsidR="00967A72" w:rsidRDefault="00967A72" w:rsidP="0087128E">
      <w:pPr>
        <w:spacing w:after="0" w:line="240" w:lineRule="auto"/>
      </w:pPr>
      <w:r>
        <w:separator/>
      </w:r>
    </w:p>
  </w:endnote>
  <w:endnote w:type="continuationSeparator" w:id="0">
    <w:p w14:paraId="0B97B785" w14:textId="77777777" w:rsidR="00967A72" w:rsidRDefault="00967A72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60570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13DB618C" w14:textId="64F64EC4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r w:rsidR="00275534">
      <w:rPr>
        <w:rFonts w:asciiTheme="minorBidi" w:hAnsiTheme="minorBidi" w:hint="cs"/>
        <w:sz w:val="16"/>
        <w:szCs w:val="16"/>
        <w:rtl/>
      </w:rPr>
      <w:t>{</w:t>
    </w:r>
    <w:r w:rsidR="00275534">
      <w:rPr>
        <w:rFonts w:asciiTheme="minorBidi" w:hAnsiTheme="minorBidi"/>
        <w:sz w:val="16"/>
        <w:szCs w:val="16"/>
      </w:rPr>
      <w:t>name</w:t>
    </w:r>
    <w:r w:rsidR="00275534">
      <w:rPr>
        <w:rFonts w:asciiTheme="minorBidi" w:hAnsiTheme="minorBidi" w:hint="cs"/>
        <w:sz w:val="16"/>
        <w:szCs w:val="16"/>
        <w:rtl/>
      </w:rPr>
      <w:t>}</w:t>
    </w:r>
    <w:r w:rsidRPr="00B5243B">
      <w:rPr>
        <w:rFonts w:asciiTheme="minorBidi" w:hAnsiTheme="minorBidi"/>
        <w:sz w:val="16"/>
        <w:szCs w:val="16"/>
        <w:rtl/>
      </w:rPr>
      <w:t xml:space="preserve">,  ת.ז. </w:t>
    </w:r>
    <w:r w:rsidR="00476EAC">
      <w:rPr>
        <w:rFonts w:asciiTheme="minorBidi" w:hAnsiTheme="minorBidi"/>
        <w:sz w:val="16"/>
        <w:szCs w:val="16"/>
      </w:rPr>
      <w:t>{id}</w:t>
    </w:r>
    <w:r w:rsidR="00B5243B">
      <w:rPr>
        <w:rFonts w:asciiTheme="minorBidi" w:hAnsiTheme="minorBidi" w:hint="cs"/>
        <w:sz w:val="16"/>
        <w:szCs w:val="16"/>
        <w:rtl/>
      </w:rPr>
      <w:t xml:space="preserve">    </w:t>
    </w:r>
    <w:r w:rsidRPr="00B5243B">
      <w:rPr>
        <w:rFonts w:asciiTheme="minorBidi" w:hAnsiTheme="minorBidi"/>
        <w:sz w:val="16"/>
        <w:szCs w:val="16"/>
        <w:rtl/>
      </w:rPr>
      <w:t xml:space="preserve">|     </w:t>
    </w:r>
    <w:r w:rsidR="00275534">
      <w:rPr>
        <w:rFonts w:asciiTheme="minorBidi" w:hAnsiTheme="minorBidi"/>
        <w:sz w:val="16"/>
        <w:szCs w:val="16"/>
      </w:rPr>
      <w:t>{</w:t>
    </w:r>
    <w:proofErr w:type="spellStart"/>
    <w:r w:rsidR="00D704FE">
      <w:rPr>
        <w:rFonts w:asciiTheme="minorBidi" w:hAnsiTheme="minorBidi"/>
        <w:sz w:val="16"/>
        <w:szCs w:val="16"/>
      </w:rPr>
      <w:t>testD</w:t>
    </w:r>
    <w:r w:rsidR="00275534">
      <w:rPr>
        <w:rFonts w:asciiTheme="minorBidi" w:hAnsiTheme="minorBidi"/>
        <w:sz w:val="16"/>
        <w:szCs w:val="16"/>
      </w:rPr>
      <w:t>ate</w:t>
    </w:r>
    <w:proofErr w:type="spellEnd"/>
    <w:r w:rsidR="00275534">
      <w:rPr>
        <w:rFonts w:asciiTheme="minorBidi" w:hAnsiTheme="minorBidi"/>
        <w:sz w:val="16"/>
        <w:szCs w:val="16"/>
      </w:rPr>
      <w:t>}</w:t>
    </w:r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6239F2C0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6422A71C" w14:textId="77777777" w:rsidR="0087128E" w:rsidRDefault="0087128E">
    <w:pPr>
      <w:pStyle w:val="Footer"/>
    </w:pPr>
  </w:p>
  <w:p w14:paraId="2071C493" w14:textId="77777777" w:rsidR="0087128E" w:rsidRDefault="0087128E">
    <w:pPr>
      <w:pStyle w:val="Footer"/>
    </w:pPr>
  </w:p>
  <w:p w14:paraId="478F085B" w14:textId="77777777" w:rsidR="0087128E" w:rsidRDefault="0087128E">
    <w:pPr>
      <w:pStyle w:val="Footer"/>
    </w:pPr>
  </w:p>
  <w:p w14:paraId="55405370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B337F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73790" w14:textId="77777777" w:rsidR="00967A72" w:rsidRDefault="00967A72" w:rsidP="0087128E">
      <w:pPr>
        <w:spacing w:after="0" w:line="240" w:lineRule="auto"/>
      </w:pPr>
      <w:r>
        <w:separator/>
      </w:r>
    </w:p>
  </w:footnote>
  <w:footnote w:type="continuationSeparator" w:id="0">
    <w:p w14:paraId="152E3AAB" w14:textId="77777777" w:rsidR="00967A72" w:rsidRDefault="00967A72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CA61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F170B31" wp14:editId="22152241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A8C3CE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532F0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FCFEE15" wp14:editId="06ED66A3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9F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61E4F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05258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75534"/>
    <w:rsid w:val="00280159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06EE6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35E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76EAC"/>
    <w:rsid w:val="00482B3D"/>
    <w:rsid w:val="004A3B5D"/>
    <w:rsid w:val="004A4A5E"/>
    <w:rsid w:val="004B61D9"/>
    <w:rsid w:val="004B768C"/>
    <w:rsid w:val="004D771D"/>
    <w:rsid w:val="004F27AC"/>
    <w:rsid w:val="00512054"/>
    <w:rsid w:val="00515C34"/>
    <w:rsid w:val="0051782F"/>
    <w:rsid w:val="005231FC"/>
    <w:rsid w:val="005245ED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1296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0661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4DC6"/>
    <w:rsid w:val="007F72BD"/>
    <w:rsid w:val="007F7A7B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5BAA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67A72"/>
    <w:rsid w:val="00970361"/>
    <w:rsid w:val="009727F2"/>
    <w:rsid w:val="00975F0C"/>
    <w:rsid w:val="00980190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14CE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902A5"/>
    <w:rsid w:val="00B90A06"/>
    <w:rsid w:val="00B92ABD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24CAB"/>
    <w:rsid w:val="00C30655"/>
    <w:rsid w:val="00C34691"/>
    <w:rsid w:val="00C36D45"/>
    <w:rsid w:val="00C404AE"/>
    <w:rsid w:val="00C4300D"/>
    <w:rsid w:val="00C431E2"/>
    <w:rsid w:val="00C46547"/>
    <w:rsid w:val="00C53128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704FE"/>
    <w:rsid w:val="00D7069F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62D03"/>
    <w:rsid w:val="00E654A1"/>
    <w:rsid w:val="00E65ACD"/>
    <w:rsid w:val="00E81DF6"/>
    <w:rsid w:val="00E87A04"/>
    <w:rsid w:val="00E90017"/>
    <w:rsid w:val="00EB1153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179BE"/>
  <w15:docId w15:val="{0EB13815-BC59-4A81-8B10-40CF4102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M\client\templates\pati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E1C35A80F784441AF14A1C0A4A6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6290F-6414-4410-806D-084DEDF05345}"/>
      </w:docPartPr>
      <w:docPartBody>
        <w:p w:rsidR="00360155" w:rsidRDefault="002035E2">
          <w:pPr>
            <w:pStyle w:val="6E1C35A80F784441AF14A1C0A4A6944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9D590C01D2924943A82DACA140184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E54CB-8A41-4473-9FFF-2977A57547B1}"/>
      </w:docPartPr>
      <w:docPartBody>
        <w:p w:rsidR="00360155" w:rsidRDefault="002035E2">
          <w:pPr>
            <w:pStyle w:val="9D590C01D2924943A82DACA14018448E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5D484647CC9E47C585E0F6CA4A2DF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9FC5C-FE1B-4FE6-9A5F-5EC0307F3117}"/>
      </w:docPartPr>
      <w:docPartBody>
        <w:p w:rsidR="00360155" w:rsidRDefault="002035E2">
          <w:pPr>
            <w:pStyle w:val="5D484647CC9E47C585E0F6CA4A2DF5C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E61BC309CC9C4B888F8DBD1C051D4B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BE324-1D3D-48AE-8A13-914E7A1B9834}"/>
      </w:docPartPr>
      <w:docPartBody>
        <w:p w:rsidR="00360155" w:rsidRDefault="002035E2">
          <w:pPr>
            <w:pStyle w:val="E61BC309CC9C4B888F8DBD1C051D4B4F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E2"/>
    <w:rsid w:val="001E2C34"/>
    <w:rsid w:val="002035E2"/>
    <w:rsid w:val="00360155"/>
    <w:rsid w:val="00397B05"/>
    <w:rsid w:val="003A05B1"/>
    <w:rsid w:val="00677205"/>
    <w:rsid w:val="00792E0F"/>
    <w:rsid w:val="00FA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7B05"/>
    <w:rPr>
      <w:color w:val="808080"/>
    </w:rPr>
  </w:style>
  <w:style w:type="paragraph" w:customStyle="1" w:styleId="E899EAF9BB9749E7B4AEAC2241F5B088">
    <w:name w:val="E899EAF9BB9749E7B4AEAC2241F5B088"/>
    <w:rsid w:val="00397B05"/>
    <w:pPr>
      <w:bidi/>
    </w:pPr>
  </w:style>
  <w:style w:type="paragraph" w:customStyle="1" w:styleId="6E1C35A80F784441AF14A1C0A4A69442">
    <w:name w:val="6E1C35A80F784441AF14A1C0A4A69442"/>
    <w:pPr>
      <w:bidi/>
    </w:pPr>
  </w:style>
  <w:style w:type="paragraph" w:customStyle="1" w:styleId="9D590C01D2924943A82DACA14018448E">
    <w:name w:val="9D590C01D2924943A82DACA14018448E"/>
    <w:pPr>
      <w:bidi/>
    </w:pPr>
  </w:style>
  <w:style w:type="paragraph" w:customStyle="1" w:styleId="5D484647CC9E47C585E0F6CA4A2DF5C2">
    <w:name w:val="5D484647CC9E47C585E0F6CA4A2DF5C2"/>
    <w:pPr>
      <w:bidi/>
    </w:pPr>
  </w:style>
  <w:style w:type="paragraph" w:customStyle="1" w:styleId="E61BC309CC9C4B888F8DBD1C051D4B4F">
    <w:name w:val="E61BC309CC9C4B888F8DBD1C051D4B4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{id}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patient.dotx</Template>
  <TotalTime>55</TotalTime>
  <Pages>2</Pages>
  <Words>185</Words>
  <Characters>929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12</cp:revision>
  <cp:lastPrinted>2015-10-23T09:07:00Z</cp:lastPrinted>
  <dcterms:created xsi:type="dcterms:W3CDTF">2021-01-17T19:02:00Z</dcterms:created>
  <dcterms:modified xsi:type="dcterms:W3CDTF">2021-02-06T13:32:00Z</dcterms:modified>
</cp:coreProperties>
</file>