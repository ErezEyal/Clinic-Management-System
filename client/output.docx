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44ABA" w14:textId="77777777" w:rsidR="008D06A3" w:rsidRPr="00BC24DC" w:rsidRDefault="008D06A3" w:rsidP="00482B3D">
      <w:pPr>
        <w:bidi/>
        <w:jc w:val="center"/>
        <w:rPr>
          <w:sz w:val="32"/>
          <w:szCs w:val="32"/>
          <w:rtl/>
        </w:rPr>
      </w:pPr>
      <w:r w:rsidRPr="008D06A3">
        <w:rPr>
          <w:rFonts w:hint="cs"/>
          <w:sz w:val="32"/>
          <w:szCs w:val="32"/>
          <w:rtl/>
        </w:rPr>
        <w:t>דף מטופל</w:t>
      </w:r>
      <w:r w:rsidR="00BC24DC">
        <w:rPr>
          <w:sz w:val="32"/>
          <w:szCs w:val="32"/>
          <w:rtl/>
        </w:rPr>
        <w:br/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 w:rsid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</w:t>
      </w:r>
      <w:r w:rsidR="00042CF8"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</w:t>
      </w:r>
    </w:p>
    <w:tbl>
      <w:tblPr>
        <w:tblStyle w:val="TableGrid"/>
        <w:bidiVisual/>
        <w:tblW w:w="9394" w:type="dxa"/>
        <w:tblInd w:w="-1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4648"/>
        <w:gridCol w:w="1610"/>
        <w:gridCol w:w="2416"/>
      </w:tblGrid>
      <w:tr w:rsidR="00BB5FED" w14:paraId="247D4E83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0F93A6CD" w14:textId="77777777" w:rsidR="00BB5FED" w:rsidRDefault="00BB5FED">
            <w:pPr>
              <w:bidi/>
            </w:pPr>
            <w:r>
              <w:rPr>
                <w:rtl/>
              </w:rPr>
              <w:t>שם:</w:t>
            </w:r>
          </w:p>
        </w:tc>
        <w:tc>
          <w:tcPr>
            <w:tcW w:w="4648" w:type="dxa"/>
            <w:noWrap/>
            <w:hideMark/>
          </w:tcPr>
          <w:p w14:paraId="2E72C929" w14:textId="74988ADB" w:rsidR="00BB5FED" w:rsidRDefault="00275534" w:rsidP="00C90BD9">
            <w:pPr>
              <w:bidi/>
            </w:pPr>
            <w:r>
              <w:t xml:space="preserve">ירדנה ארזי</w:t>
            </w:r>
          </w:p>
        </w:tc>
        <w:tc>
          <w:tcPr>
            <w:tcW w:w="1610" w:type="dxa"/>
            <w:noWrap/>
            <w:hideMark/>
          </w:tcPr>
          <w:p w14:paraId="049BF6B3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הבדיקה:</w:t>
            </w:r>
          </w:p>
        </w:tc>
        <w:tc>
          <w:tcPr>
            <w:tcW w:w="2416" w:type="dxa"/>
            <w:noWrap/>
            <w:hideMark/>
          </w:tcPr>
          <w:p w14:paraId="6E53EB78" w14:textId="2491993D" w:rsidR="00BB5FED" w:rsidRDefault="00476EAC" w:rsidP="00C90BD9">
            <w:pPr>
              <w:bidi/>
            </w:pPr>
            <w:r>
              <w:rPr>
                <w:rFonts w:asciiTheme="minorBidi" w:hAnsiTheme="minorBidi"/>
              </w:rPr>
              <w:t xml:space="preserve">ה17 באפריל 2019</w:t>
            </w:r>
            <w:proofErr w:type="spellStart"/>
            <w:r>
              <w:rPr>
                <w:rFonts w:asciiTheme="minorBidi" w:hAnsiTheme="minorBidi"/>
              </w:rPr>
              <w:t/>
            </w:r>
            <w:r>
              <w:rPr>
                <w:rFonts w:asciiTheme="minorBidi" w:hAnsiTheme="minorBidi"/>
              </w:rPr>
              <w:t/>
            </w:r>
            <w:proofErr w:type="spellEnd"/>
            <w:r>
              <w:rPr>
                <w:rFonts w:asciiTheme="minorBidi" w:hAnsiTheme="minorBidi"/>
              </w:rPr>
              <w:t/>
            </w:r>
          </w:p>
        </w:tc>
      </w:tr>
      <w:tr w:rsidR="00BB5FED" w14:paraId="3869A25C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7639AB10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ת.ז.:</w:t>
            </w:r>
          </w:p>
        </w:tc>
        <w:tc>
          <w:tcPr>
            <w:tcW w:w="4648" w:type="dxa"/>
            <w:noWrap/>
            <w:hideMark/>
          </w:tcPr>
          <w:p w14:paraId="1D647CDA" w14:textId="1779994A" w:rsidR="00BB5FED" w:rsidRDefault="00A714CE" w:rsidP="00C90BD9">
            <w:pPr>
              <w:bidi/>
              <w:rPr>
                <w:rFonts w:hint="cs"/>
              </w:rPr>
            </w:pPr>
            <w:r>
              <w:t xml:space="preserve">1111111</w:t>
            </w:r>
          </w:p>
        </w:tc>
        <w:tc>
          <w:tcPr>
            <w:tcW w:w="1610" w:type="dxa"/>
            <w:noWrap/>
            <w:hideMark/>
          </w:tcPr>
          <w:p w14:paraId="33166A5F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לידה:</w:t>
            </w:r>
          </w:p>
        </w:tc>
        <w:tc>
          <w:tcPr>
            <w:tcW w:w="2416" w:type="dxa"/>
            <w:noWrap/>
            <w:hideMark/>
          </w:tcPr>
          <w:p w14:paraId="7DFB9AAC" w14:textId="7885E867" w:rsidR="00BB5FED" w:rsidRDefault="00275534" w:rsidP="00C90BD9">
            <w:pPr>
              <w:bidi/>
            </w:pPr>
            <w:r>
              <w:t xml:space="preserve">ה18 במרץ 2000</w:t>
            </w:r>
            <w:proofErr w:type="spellStart"/>
            <w:r>
              <w:t/>
            </w:r>
            <w:proofErr w:type="spellEnd"/>
            <w:r>
              <w:t/>
            </w:r>
          </w:p>
        </w:tc>
      </w:tr>
      <w:tr w:rsidR="00BB5FED" w14:paraId="32142531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47867039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גיל:</w:t>
            </w:r>
          </w:p>
        </w:tc>
        <w:tc>
          <w:tcPr>
            <w:tcW w:w="4648" w:type="dxa"/>
            <w:noWrap/>
            <w:hideMark/>
          </w:tcPr>
          <w:p w14:paraId="0B8C1B85" w14:textId="72FEA07E" w:rsidR="00BB5FED" w:rsidRDefault="00275534" w:rsidP="00C90BD9">
            <w:pPr>
              <w:bidi/>
              <w:rPr>
                <w:rFonts w:hint="cs"/>
              </w:rPr>
            </w:pPr>
            <w:r>
              <w:t xml:space="preserve">15</w:t>
            </w:r>
          </w:p>
        </w:tc>
        <w:tc>
          <w:tcPr>
            <w:tcW w:w="1610" w:type="dxa"/>
            <w:noWrap/>
            <w:hideMark/>
          </w:tcPr>
          <w:p w14:paraId="19086482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מין:</w:t>
            </w:r>
          </w:p>
        </w:tc>
        <w:tc>
          <w:tcPr>
            <w:tcW w:w="2416" w:type="dxa"/>
            <w:noWrap/>
            <w:hideMark/>
          </w:tcPr>
          <w:p w14:paraId="720482A0" w14:textId="29A985FA" w:rsidR="00BB5FED" w:rsidRDefault="00275534">
            <w:pPr>
              <w:bidi/>
            </w:pPr>
            <w:r>
              <w:t xml:space="preserve">זכר</w:t>
            </w:r>
          </w:p>
        </w:tc>
      </w:tr>
    </w:tbl>
    <w:p w14:paraId="49E3A663" w14:textId="77777777" w:rsidR="008D06A3" w:rsidRDefault="007320EF" w:rsidP="00C90BD9">
      <w:pPr>
        <w:bidi/>
        <w:rPr>
          <w:rFonts w:hint="cs"/>
        </w:rPr>
      </w:pP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________________________________________________________________</w:t>
      </w:r>
      <w:r>
        <w:rPr>
          <w:color w:val="BFBFBF" w:themeColor="background1" w:themeShade="BF"/>
          <w:sz w:val="12"/>
          <w:szCs w:val="12"/>
          <w:rtl/>
        </w:rPr>
        <w:br/>
      </w:r>
      <w:r>
        <w:rPr>
          <w:color w:val="BFBFBF" w:themeColor="background1" w:themeShade="BF"/>
          <w:sz w:val="12"/>
          <w:szCs w:val="12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מ.נ.</w:t>
      </w:r>
      <w:r w:rsidR="008D06A3">
        <w:rPr>
          <w:rFonts w:hint="cs"/>
          <w:rtl/>
        </w:rPr>
        <w:t>:</w:t>
      </w:r>
      <w:r w:rsidR="00AF3354">
        <w:rPr>
          <w:rtl/>
        </w:rPr>
        <w:br/>
      </w:r>
      <w:sdt>
        <w:sdtPr>
          <w:rPr>
            <w:rtl/>
          </w:rPr>
          <w:id w:val="761107337"/>
          <w:placeholder>
            <w:docPart w:val="C6DE2E42E1A74BA99CA0C7CC74264E9D"/>
          </w:placeholder>
          <w:showingPlcHdr/>
        </w:sdtPr>
        <w:sdtEndPr/>
        <w:sdtContent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3D72F8C9" w14:textId="77777777" w:rsidR="008D06A3" w:rsidRDefault="00316D75" w:rsidP="00C90BD9">
      <w:pPr>
        <w:bidi/>
        <w:rPr>
          <w:rtl/>
        </w:rPr>
      </w:pPr>
      <w:r w:rsidRPr="006477A6">
        <w:rPr>
          <w:rFonts w:hint="cs"/>
          <w:sz w:val="10"/>
          <w:szCs w:val="10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מחלות רקע, אשפוזים קודמים, רגישויות</w:t>
      </w:r>
      <w:r w:rsidRPr="00054401">
        <w:rPr>
          <w:rFonts w:hint="cs"/>
          <w:b/>
          <w:bCs/>
          <w:sz w:val="24"/>
          <w:szCs w:val="24"/>
          <w:u w:val="single"/>
          <w:rtl/>
        </w:rPr>
        <w:t xml:space="preserve"> (כולל טיפולים אסתטיים וכירורגיים קודמים)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-756749814"/>
          <w:placeholder>
            <w:docPart w:val="C6DE2E42E1A74BA99CA0C7CC74264E9D"/>
          </w:placeholder>
          <w:showingPlcHdr/>
        </w:sdtPr>
        <w:sdtEndPr/>
        <w:sdtContent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7EBF022B" w14:textId="77777777" w:rsidR="008D06A3" w:rsidRDefault="00316D75" w:rsidP="00C90BD9">
      <w:pPr>
        <w:bidi/>
        <w:rPr>
          <w:rtl/>
        </w:rPr>
      </w:pPr>
      <w:r w:rsidRPr="006477A6">
        <w:rPr>
          <w:sz w:val="10"/>
          <w:szCs w:val="10"/>
          <w:rtl/>
        </w:rPr>
        <w:br/>
      </w:r>
      <w:r w:rsidRPr="00054401">
        <w:rPr>
          <w:rFonts w:hint="cs"/>
          <w:b/>
          <w:bCs/>
          <w:sz w:val="24"/>
          <w:szCs w:val="24"/>
          <w:u w:val="single"/>
          <w:rtl/>
        </w:rPr>
        <w:t>ממצאים בבדיקה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-149985273"/>
          <w:placeholder>
            <w:docPart w:val="C6DE2E42E1A74BA99CA0C7CC74264E9D"/>
          </w:placeholder>
          <w:showingPlcHdr/>
        </w:sdtPr>
        <w:sdtEndPr/>
        <w:sdtContent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00C332F2" w14:textId="77777777" w:rsidR="00E12978" w:rsidRDefault="00316D75" w:rsidP="00E12978">
      <w:pPr>
        <w:bidi/>
      </w:pPr>
      <w:r w:rsidRPr="006477A6">
        <w:rPr>
          <w:sz w:val="10"/>
          <w:szCs w:val="10"/>
          <w:rtl/>
        </w:rPr>
        <w:br/>
      </w:r>
      <w:r w:rsidR="003C2199">
        <w:rPr>
          <w:rFonts w:hint="cs"/>
          <w:b/>
          <w:bCs/>
          <w:sz w:val="24"/>
          <w:szCs w:val="24"/>
          <w:u w:val="single"/>
          <w:rtl/>
        </w:rPr>
        <w:t>סיכום</w:t>
      </w:r>
      <w:r w:rsidR="00D851CA">
        <w:rPr>
          <w:rFonts w:hint="cs"/>
          <w:b/>
          <w:bCs/>
          <w:sz w:val="24"/>
          <w:szCs w:val="24"/>
          <w:u w:val="single"/>
          <w:rtl/>
        </w:rPr>
        <w:t xml:space="preserve"> ותוכנית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899492981"/>
          <w:placeholder>
            <w:docPart w:val="C6DE2E42E1A74BA99CA0C7CC74264E9D"/>
          </w:placeholder>
          <w:showingPlcHdr/>
        </w:sdtPr>
        <w:sdtEndPr/>
        <w:sdtContent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5B862330" w14:textId="77777777" w:rsidR="00E12978" w:rsidRDefault="00E12978">
      <w:r>
        <w:br w:type="page"/>
      </w:r>
    </w:p>
    <w:p w14:paraId="4400C7E6" w14:textId="3F817DA9" w:rsidR="00E12978" w:rsidRPr="00CC743D" w:rsidRDefault="00E12978" w:rsidP="00E12978">
      <w:pPr>
        <w:bidi/>
        <w:rPr>
          <w:rFonts w:asciiTheme="minorBidi" w:hAnsiTheme="minorBidi"/>
        </w:rPr>
      </w:pPr>
      <w:r w:rsidRPr="00CC743D">
        <w:rPr>
          <w:rFonts w:asciiTheme="minorBidi" w:hAnsiTheme="minorBidi"/>
          <w:rtl/>
        </w:rPr>
        <w:lastRenderedPageBreak/>
        <w:t>תאריך:</w:t>
      </w:r>
      <w:r w:rsidRPr="00CC743D">
        <w:rPr>
          <w:rFonts w:asciiTheme="minorBidi" w:hAnsiTheme="minorBidi"/>
          <w:rtl/>
        </w:rPr>
        <w:tab/>
      </w:r>
      <w:r w:rsidR="00476EAC">
        <w:rPr>
          <w:rFonts w:asciiTheme="minorBidi" w:hAnsiTheme="minorBidi"/>
        </w:rPr>
        <w:t xml:space="preserve">undefined</w:t>
      </w:r>
      <w:proofErr w:type="spellStart"/>
      <w:r w:rsidR="00476EAC">
        <w:rPr>
          <w:rFonts w:asciiTheme="minorBidi" w:hAnsiTheme="minorBidi"/>
        </w:rPr>
        <w:t/>
      </w:r>
      <w:proofErr w:type="spellEnd"/>
      <w:r w:rsidR="00476EAC">
        <w:rPr>
          <w:rFonts w:asciiTheme="minorBidi" w:hAnsiTheme="minorBidi"/>
        </w:rPr>
        <w:t/>
      </w:r>
    </w:p>
    <w:p w14:paraId="6D01913A" w14:textId="77777777" w:rsidR="00E12978" w:rsidRPr="00F16ED0" w:rsidRDefault="00E12978" w:rsidP="00E12978">
      <w:pPr>
        <w:pBdr>
          <w:bottom w:val="single" w:sz="12" w:space="1" w:color="auto"/>
        </w:pBdr>
        <w:bidi/>
        <w:jc w:val="center"/>
        <w:rPr>
          <w:rFonts w:asciiTheme="minorBidi" w:hAnsiTheme="minorBidi"/>
          <w:sz w:val="32"/>
          <w:szCs w:val="32"/>
          <w:rtl/>
        </w:rPr>
      </w:pPr>
      <w:r w:rsidRPr="00CC743D">
        <w:rPr>
          <w:rFonts w:asciiTheme="minorBidi" w:hAnsiTheme="minorBidi"/>
          <w:sz w:val="32"/>
          <w:szCs w:val="32"/>
          <w:rtl/>
        </w:rPr>
        <w:t>דף בדיקות והכנות לקראת ניתוח</w:t>
      </w:r>
    </w:p>
    <w:p w14:paraId="702D53A1" w14:textId="37038A0E" w:rsidR="00E12978" w:rsidRPr="00CC743D" w:rsidRDefault="00E12978" w:rsidP="00E12978">
      <w:pPr>
        <w:bidi/>
        <w:rPr>
          <w:rFonts w:asciiTheme="minorBidi" w:hAnsiTheme="minorBidi" w:hint="cs"/>
          <w:rtl/>
        </w:rPr>
      </w:pPr>
      <w:r w:rsidRPr="00CC743D">
        <w:rPr>
          <w:rFonts w:asciiTheme="minorBidi" w:hAnsiTheme="minorBidi"/>
          <w:rtl/>
        </w:rPr>
        <w:t>שם:</w:t>
      </w:r>
      <w:r w:rsidRPr="00CC743D">
        <w:rPr>
          <w:rFonts w:asciiTheme="minorBidi" w:hAnsiTheme="minorBidi"/>
          <w:rtl/>
        </w:rPr>
        <w:tab/>
      </w:r>
      <w:r w:rsidR="00476EAC">
        <w:rPr>
          <w:rFonts w:asciiTheme="minorBidi" w:hAnsiTheme="minorBidi"/>
        </w:rPr>
        <w:t xml:space="preserve">ירדנה ארזי</w:t>
      </w:r>
    </w:p>
    <w:p w14:paraId="15EE478B" w14:textId="5FA2F7CF" w:rsidR="00E12978" w:rsidRPr="00CC743D" w:rsidRDefault="00E12978" w:rsidP="00E12978">
      <w:pPr>
        <w:pBdr>
          <w:bottom w:val="single" w:sz="12" w:space="1" w:color="auto"/>
        </w:pBdr>
        <w:bidi/>
        <w:rPr>
          <w:rFonts w:asciiTheme="minorBidi" w:hAnsiTheme="minorBidi"/>
          <w:rtl/>
        </w:rPr>
      </w:pPr>
      <w:r w:rsidRPr="00CC743D">
        <w:rPr>
          <w:rFonts w:asciiTheme="minorBidi" w:hAnsiTheme="minorBidi"/>
          <w:rtl/>
        </w:rPr>
        <w:t>ת.ז.:</w:t>
      </w:r>
      <w:r w:rsidRPr="00CC743D">
        <w:rPr>
          <w:rFonts w:asciiTheme="minorBidi" w:hAnsiTheme="minorBidi"/>
          <w:rtl/>
        </w:rPr>
        <w:tab/>
      </w:r>
      <w:sdt>
        <w:sdtPr>
          <w:rPr>
            <w:rFonts w:asciiTheme="minorBidi" w:hAnsiTheme="minorBidi"/>
            <w:rtl/>
          </w:rPr>
          <w:id w:val="-1564861324"/>
          <w:placeholder>
            <w:docPart w:val="01F60837BEEB42F8BC54EC98EFAC27F8"/>
          </w:placeholder>
        </w:sdtPr>
        <w:sdtEndPr/>
        <w:sdtContent>
          <w:sdt>
            <w:sdtPr>
              <w:rPr>
                <w:rtl/>
              </w:rPr>
              <w:id w:val="-973827303"/>
              <w:placeholder>
                <w:docPart w:val="5B1DD5C1727445FE89A3D0BFF166064A"/>
              </w:placeholder>
            </w:sdtPr>
            <w:sdtEndPr/>
            <w:sdtContent>
              <w:sdt>
                <w:sdtPr>
                  <w:rPr>
                    <w:rtl/>
                  </w:rPr>
                  <w:alias w:val="ת.ז."/>
                  <w:tag w:val="ת.ז."/>
                  <w:id w:val="-2085835150"/>
                  <w:placeholder>
                    <w:docPart w:val="21B33CE44B5A413181B828CFC6860ACC"/>
                  </w:placeholder>
                  <w:dataBinding w:prefixMappings="xmlns:ns0='http://schemas.microsoft.com/office/2006/coverPageProps' " w:xpath="/ns0:CoverPageProperties[1]/ns0:CompanyPhone[1]" w:storeItemID="{55AF091B-3C7A-41E3-B477-F2FDAA23CFDA}"/>
                  <w:text/>
                </w:sdtPr>
                <w:sdtEndPr/>
                <w:sdtContent>
                  <w:r w:rsidR="00275534">
                    <w:rPr>
                      <w:rtl/>
                    </w:rPr>
                    <w:t xml:space="preserve">1111111</w:t>
                  </w:r>
                  <w:r w:rsidR="00275534">
                    <w:t/>
                  </w:r>
                  <w:r w:rsidR="00275534">
                    <w:rPr>
                      <w:rtl/>
                    </w:rPr>
                    <w:t/>
                  </w:r>
                </w:sdtContent>
              </w:sdt>
            </w:sdtContent>
          </w:sdt>
        </w:sdtContent>
      </w:sdt>
    </w:p>
    <w:p w14:paraId="713B634E" w14:textId="77777777" w:rsidR="00E12978" w:rsidRPr="00E12978" w:rsidRDefault="00E12978" w:rsidP="00E12978">
      <w:pPr>
        <w:bidi/>
        <w:spacing w:after="0" w:line="240" w:lineRule="auto"/>
        <w:rPr>
          <w:rFonts w:ascii="Arial" w:eastAsia="SimSun" w:hAnsi="Arial" w:cs="Arial"/>
          <w:sz w:val="10"/>
          <w:szCs w:val="10"/>
          <w:rtl/>
          <w:lang w:eastAsia="zh-CN"/>
        </w:rPr>
      </w:pPr>
    </w:p>
    <w:p w14:paraId="0E5D8FF0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כהכנה לניתוח עליך להצטייד בבדיקות הבאות:</w:t>
      </w:r>
    </w:p>
    <w:p w14:paraId="3667B38B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435FAEAB" w14:textId="5B076F6F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בדיקות דם:</w:t>
      </w:r>
      <w:r>
        <w:rPr>
          <w:rFonts w:ascii="Arial" w:eastAsia="MS Gothic" w:hAnsi="Arial" w:cs="Arial"/>
          <w:b/>
          <w:bCs/>
          <w:sz w:val="20"/>
          <w:szCs w:val="20"/>
          <w:lang w:eastAsia="zh-CN"/>
        </w:rPr>
        <w:tab/>
      </w:r>
      <w:r w:rsidR="00476EAC">
        <w:rPr>
          <w:rFonts w:ascii="Arial" w:eastAsia="SimSun" w:hAnsi="Arial" w:cs="Arial"/>
          <w:sz w:val="20"/>
          <w:szCs w:val="20"/>
          <w:lang w:eastAsia="zh-CN"/>
        </w:rPr>
        <w:t xml:space="preserve">☒</w:t>
      </w:r>
      <w:proofErr w:type="spellStart"/>
      <w:r w:rsidR="00476EAC">
        <w:rPr>
          <w:rFonts w:ascii="Arial" w:eastAsia="SimSun" w:hAnsi="Arial" w:cs="Arial"/>
          <w:sz w:val="20"/>
          <w:szCs w:val="20"/>
          <w:lang w:eastAsia="zh-CN"/>
        </w:rPr>
        <w:t/>
      </w:r>
      <w:proofErr w:type="spellEnd"/>
      <w:r w:rsidR="00476EAC">
        <w:rPr>
          <w:rFonts w:ascii="Arial" w:eastAsia="SimSun" w:hAnsi="Arial" w:cs="Arial"/>
          <w:sz w:val="20"/>
          <w:szCs w:val="20"/>
          <w:lang w:eastAsia="zh-CN"/>
        </w:rPr>
        <w:t/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ספירת דם</w:t>
      </w:r>
    </w:p>
    <w:p w14:paraId="48BCA16C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63777113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קרישה</w:t>
      </w:r>
    </w:p>
    <w:p w14:paraId="07899B22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8292552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קטנה בדם</w:t>
      </w:r>
    </w:p>
    <w:p w14:paraId="4511143C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214386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מלאה בדם</w:t>
      </w:r>
    </w:p>
    <w:p w14:paraId="3B421412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8334971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בלוטת התריס</w:t>
      </w:r>
    </w:p>
    <w:p w14:paraId="7108BAF2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76F8CFE5" w14:textId="77777777" w:rsidR="00E12978" w:rsidRPr="00D44DC1" w:rsidRDefault="005B1296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6347579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proofErr w:type="spellStart"/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א.ק.ג</w:t>
      </w:r>
      <w:proofErr w:type="spellEnd"/>
    </w:p>
    <w:p w14:paraId="424C794E" w14:textId="77777777" w:rsidR="00E12978" w:rsidRPr="00D44DC1" w:rsidRDefault="005B1296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80138769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צילום חזה</w:t>
      </w:r>
    </w:p>
    <w:p w14:paraId="0AD67B95" w14:textId="77777777" w:rsidR="00E12978" w:rsidRPr="00D44DC1" w:rsidRDefault="005B1296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7216914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ממוגרפיה</w:t>
      </w:r>
    </w:p>
    <w:p w14:paraId="614FB93A" w14:textId="77777777" w:rsidR="00E12978" w:rsidRPr="00D44DC1" w:rsidRDefault="005B1296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58626474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סונר שדיים</w:t>
      </w:r>
    </w:p>
    <w:p w14:paraId="4A81C574" w14:textId="77777777" w:rsidR="00E12978" w:rsidRPr="00D44DC1" w:rsidRDefault="005B1296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1003980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מכתב סיכום רפואי מהרופא המטפל</w:t>
      </w:r>
    </w:p>
    <w:p w14:paraId="6F80D5BE" w14:textId="77777777" w:rsidR="00E12978" w:rsidRPr="00D44DC1" w:rsidRDefault="005B1296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146088067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בדיקת רופא עיניים</w:t>
      </w:r>
    </w:p>
    <w:p w14:paraId="3C94DBBA" w14:textId="77777777" w:rsidR="00E12978" w:rsidRPr="00D44DC1" w:rsidRDefault="005B1296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8630112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בדיקת רופא </w:t>
      </w:r>
      <w:r w:rsidR="00E12978">
        <w:rPr>
          <w:rFonts w:ascii="Arial" w:eastAsia="SimSun" w:hAnsi="Arial" w:cs="Arial"/>
          <w:sz w:val="20"/>
          <w:szCs w:val="20"/>
          <w:rtl/>
          <w:lang w:eastAsia="zh-CN"/>
        </w:rPr>
        <w:t>מומחה</w:t>
      </w:r>
      <w:r w:rsidR="00E12978">
        <w:rPr>
          <w:rFonts w:ascii="Arial" w:eastAsia="SimSun" w:hAnsi="Arial" w:cs="Arial" w:hint="cs"/>
          <w:sz w:val="20"/>
          <w:szCs w:val="20"/>
          <w:rtl/>
          <w:lang w:eastAsia="zh-CN"/>
        </w:rPr>
        <w:t xml:space="preserve"> </w:t>
      </w:r>
      <w:sdt>
        <w:sdtPr>
          <w:rPr>
            <w:rFonts w:asciiTheme="minorBidi" w:hAnsiTheme="minorBidi"/>
            <w:rtl/>
          </w:rPr>
          <w:id w:val="-350340680"/>
          <w:placeholder>
            <w:docPart w:val="8FF1AC6EE2994036835AE51220E310FF"/>
          </w:placeholder>
          <w:showingPlcHdr/>
        </w:sdtPr>
        <w:sdtEndPr/>
        <w:sdtContent>
          <w:r w:rsidR="00E12978"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sdtContent>
      </w:sdt>
    </w:p>
    <w:p w14:paraId="35BE323B" w14:textId="77777777" w:rsidR="00E12978" w:rsidRPr="00D44DC1" w:rsidRDefault="005B1296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13570312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sdt>
        <w:sdtPr>
          <w:rPr>
            <w:rFonts w:asciiTheme="minorBidi" w:hAnsiTheme="minorBidi"/>
            <w:rtl/>
          </w:rPr>
          <w:id w:val="46884029"/>
          <w:placeholder>
            <w:docPart w:val="AA1FB7E0B1F04C8EAA857210536AE585"/>
          </w:placeholder>
          <w:showingPlcHdr/>
        </w:sdtPr>
        <w:sdtEndPr/>
        <w:sdtContent>
          <w:r w:rsidR="00E12978"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</w:p>
    <w:p w14:paraId="5C99DC18" w14:textId="77777777" w:rsidR="00E12978" w:rsidRPr="00D44DC1" w:rsidRDefault="00E12978" w:rsidP="00E12978">
      <w:pPr>
        <w:bidi/>
        <w:spacing w:after="0" w:line="36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159D7CAF" w14:textId="77777777" w:rsidR="00E12978" w:rsidRPr="00D44DC1" w:rsidRDefault="00E12978" w:rsidP="00E12978">
      <w:pPr>
        <w:bidi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E12978">
        <w:rPr>
          <w:rFonts w:ascii="Arial" w:eastAsia="SimSun" w:hAnsi="Arial" w:cs="Arial"/>
          <w:sz w:val="20"/>
          <w:szCs w:val="20"/>
          <w:u w:val="single"/>
          <w:rtl/>
          <w:lang w:eastAsia="zh-CN"/>
        </w:rPr>
        <w:t>כמו כן, יש להצטייד בתרופות הבאות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:</w:t>
      </w:r>
    </w:p>
    <w:p w14:paraId="55C4F1A2" w14:textId="77777777" w:rsidR="00E12978" w:rsidRPr="00D44DC1" w:rsidRDefault="005B1296" w:rsidP="00E12978">
      <w:pPr>
        <w:bidi/>
        <w:rPr>
          <w:rFonts w:ascii="Arial" w:hAnsi="Arial" w:cs="Arial" w:hint="cs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936520853"/>
          <w:placeholder>
            <w:docPart w:val="6E1C35A80F784441AF14A1C0A4A69442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  <w:r w:rsidR="00E12978" w:rsidRPr="00D44DC1">
        <w:rPr>
          <w:rFonts w:ascii="Arial" w:hAnsi="Arial" w:cs="Arial"/>
          <w:sz w:val="20"/>
          <w:szCs w:val="20"/>
          <w:rtl/>
        </w:rPr>
        <w:t xml:space="preserve"> </w:t>
      </w:r>
    </w:p>
    <w:p w14:paraId="7F76A632" w14:textId="77777777" w:rsidR="00E12978" w:rsidRPr="00D44DC1" w:rsidRDefault="005B1296" w:rsidP="00E12978">
      <w:pP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5718136"/>
          <w:placeholder>
            <w:docPart w:val="9D590C01D2924943A82DACA14018448E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05D2BDE9" w14:textId="77777777" w:rsidR="00E12978" w:rsidRPr="00D44DC1" w:rsidRDefault="005B1296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727199210"/>
          <w:placeholder>
            <w:docPart w:val="5D484647CC9E47C585E0F6CA4A2DF5C2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00CC3CEF" w14:textId="77777777" w:rsidR="00E12978" w:rsidRDefault="005B1296" w:rsidP="00E12978">
      <w:pPr>
        <w:pBdr>
          <w:bottom w:val="single" w:sz="6" w:space="1" w:color="auto"/>
        </w:pBdr>
        <w:bidi/>
        <w:rPr>
          <w:rFonts w:ascii="Arial" w:eastAsia="SimSun" w:hAnsi="Arial" w:cs="Arial"/>
          <w:sz w:val="20"/>
          <w:szCs w:val="20"/>
          <w:lang w:eastAsia="zh-CN"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104096457"/>
          <w:placeholder>
            <w:docPart w:val="E61BC309CC9C4B888F8DBD1C051D4B4F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364A5386" w14:textId="77777777" w:rsidR="00E12978" w:rsidRPr="00D44DC1" w:rsidRDefault="00574F98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r>
        <w:rPr>
          <w:rFonts w:ascii="Arial" w:eastAsia="SimSun" w:hAnsi="Arial" w:cs="Arial"/>
          <w:sz w:val="20"/>
          <w:szCs w:val="20"/>
          <w:lang w:eastAsia="zh-CN"/>
        </w:rPr>
        <w:br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בהצלחה,</w:t>
      </w:r>
    </w:p>
    <w:p w14:paraId="5C730615" w14:textId="77777777" w:rsidR="00E12978" w:rsidRPr="00042CF8" w:rsidRDefault="00E12978" w:rsidP="00E12978">
      <w:pPr>
        <w:bidi/>
        <w:rPr>
          <w:rFonts w:hint="cs"/>
          <w:rtl/>
        </w:rPr>
      </w:pPr>
    </w:p>
    <w:sectPr w:rsidR="00E12978" w:rsidRPr="00042CF8" w:rsidSect="00042CF8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2790" w:right="1440" w:bottom="19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7C637" w14:textId="77777777" w:rsidR="005B1296" w:rsidRDefault="005B1296" w:rsidP="0087128E">
      <w:pPr>
        <w:spacing w:after="0" w:line="240" w:lineRule="auto"/>
      </w:pPr>
      <w:r>
        <w:separator/>
      </w:r>
    </w:p>
  </w:endnote>
  <w:endnote w:type="continuationSeparator" w:id="0">
    <w:p w14:paraId="64940204" w14:textId="77777777" w:rsidR="005B1296" w:rsidRDefault="005B1296" w:rsidP="00871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160570" w14:textId="77777777" w:rsidR="0087128E" w:rsidRDefault="0087128E" w:rsidP="0087128E">
    <w:pPr>
      <w:pStyle w:val="Footer"/>
      <w:pBdr>
        <w:bottom w:val="single" w:sz="12" w:space="1" w:color="auto"/>
      </w:pBdr>
      <w:bidi/>
      <w:jc w:val="both"/>
      <w:rPr>
        <w:rtl/>
      </w:rPr>
    </w:pPr>
  </w:p>
  <w:p w14:paraId="13DB618C" w14:textId="64F64EC4" w:rsidR="00B5243B" w:rsidRPr="00B5243B" w:rsidRDefault="0087128E" w:rsidP="00B5243B">
    <w:pPr>
      <w:pStyle w:val="Header"/>
      <w:bidi/>
      <w:jc w:val="both"/>
      <w:rPr>
        <w:rFonts w:asciiTheme="minorBidi" w:hAnsiTheme="minorBidi"/>
        <w:sz w:val="16"/>
        <w:szCs w:val="16"/>
        <w:rtl/>
        <w:cs/>
      </w:rPr>
    </w:pPr>
    <w:r w:rsidRPr="00B5243B">
      <w:rPr>
        <w:rFonts w:asciiTheme="minorBidi" w:hAnsiTheme="minorBidi"/>
        <w:sz w:val="16"/>
        <w:szCs w:val="16"/>
        <w:rtl/>
      </w:rPr>
      <w:t xml:space="preserve">סיכום ביקור עבור:  </w:t>
    </w:r>
    <w:r w:rsidR="00275534">
      <w:rPr>
        <w:rFonts w:asciiTheme="minorBidi" w:hAnsiTheme="minorBidi" w:hint="cs"/>
        <w:sz w:val="16"/>
        <w:szCs w:val="16"/>
        <w:rtl/>
      </w:rPr>
      <w:t xml:space="preserve">ירדנה ארזי</w:t>
    </w:r>
    <w:r w:rsidR="00275534">
      <w:rPr>
        <w:rFonts w:asciiTheme="minorBidi" w:hAnsiTheme="minorBidi"/>
        <w:sz w:val="16"/>
        <w:szCs w:val="16"/>
      </w:rPr>
      <w:t/>
    </w:r>
    <w:r w:rsidR="00275534">
      <w:rPr>
        <w:rFonts w:asciiTheme="minorBidi" w:hAnsiTheme="minorBidi" w:hint="cs"/>
        <w:sz w:val="16"/>
        <w:szCs w:val="16"/>
        <w:rtl/>
      </w:rPr>
      <w:t/>
    </w:r>
    <w:r w:rsidRPr="00B5243B">
      <w:rPr>
        <w:rFonts w:asciiTheme="minorBidi" w:hAnsiTheme="minorBidi"/>
        <w:sz w:val="16"/>
        <w:szCs w:val="16"/>
        <w:rtl/>
      </w:rPr>
      <w:t xml:space="preserve">,  ת.ז. </w:t>
    </w:r>
    <w:r w:rsidR="00476EAC">
      <w:rPr>
        <w:rFonts w:asciiTheme="minorBidi" w:hAnsiTheme="minorBidi"/>
        <w:sz w:val="16"/>
        <w:szCs w:val="16"/>
      </w:rPr>
      <w:t xml:space="preserve">1111111</w:t>
    </w:r>
    <w:proofErr w:type="gramStart"/>
    <w:r w:rsidR="00476EAC">
      <w:rPr>
        <w:rFonts w:asciiTheme="minorBidi" w:hAnsiTheme="minorBidi"/>
        <w:sz w:val="16"/>
        <w:szCs w:val="16"/>
      </w:rPr>
      <w:t/>
    </w:r>
    <w:r w:rsidR="00B5243B">
      <w:rPr>
        <w:rFonts w:asciiTheme="minorBidi" w:hAnsiTheme="minorBidi" w:hint="cs"/>
        <w:sz w:val="16"/>
        <w:szCs w:val="16"/>
        <w:rtl/>
      </w:rPr>
      <w:t xml:space="preserve">   </w:t>
    </w:r>
    <w:proofErr w:type="gramEnd"/>
    <w:r w:rsidR="00B5243B">
      <w:rPr>
        <w:rFonts w:asciiTheme="minorBidi" w:hAnsiTheme="minorBidi" w:hint="cs"/>
        <w:sz w:val="16"/>
        <w:szCs w:val="16"/>
        <w:rtl/>
      </w:rPr>
      <w:t xml:space="preserve"> </w:t>
    </w:r>
    <w:r w:rsidRPr="00B5243B">
      <w:rPr>
        <w:rFonts w:asciiTheme="minorBidi" w:hAnsiTheme="minorBidi"/>
        <w:sz w:val="16"/>
        <w:szCs w:val="16"/>
        <w:rtl/>
      </w:rPr>
      <w:t xml:space="preserve">|     </w:t>
    </w:r>
    <w:r w:rsidR="00275534">
      <w:rPr>
        <w:rFonts w:asciiTheme="minorBidi" w:hAnsiTheme="minorBidi"/>
        <w:sz w:val="16"/>
        <w:szCs w:val="16"/>
      </w:rPr>
      <w:t xml:space="preserve">ה17 באפריל 2019</w:t>
    </w:r>
    <w:proofErr w:type="spellStart"/>
    <w:r w:rsidR="00D704FE">
      <w:rPr>
        <w:rFonts w:asciiTheme="minorBidi" w:hAnsiTheme="minorBidi"/>
        <w:sz w:val="16"/>
        <w:szCs w:val="16"/>
      </w:rPr>
      <w:t/>
    </w:r>
    <w:r w:rsidR="00275534">
      <w:rPr>
        <w:rFonts w:asciiTheme="minorBidi" w:hAnsiTheme="minorBidi"/>
        <w:sz w:val="16"/>
        <w:szCs w:val="16"/>
      </w:rPr>
      <w:t/>
    </w:r>
    <w:proofErr w:type="spellEnd"/>
    <w:r w:rsidR="00275534">
      <w:rPr>
        <w:rFonts w:asciiTheme="minorBidi" w:hAnsiTheme="minorBidi"/>
        <w:sz w:val="16"/>
        <w:szCs w:val="16"/>
      </w:rPr>
      <w:t/>
    </w:r>
    <w:r w:rsidR="00B5243B" w:rsidRPr="00B5243B">
      <w:rPr>
        <w:rFonts w:asciiTheme="minorBidi" w:hAnsiTheme="minorBidi"/>
        <w:sz w:val="16"/>
        <w:szCs w:val="16"/>
        <w:rtl/>
      </w:rPr>
      <w:t xml:space="preserve"> </w:t>
    </w:r>
    <w:sdt>
      <w:sdtPr>
        <w:rPr>
          <w:rFonts w:asciiTheme="minorBidi" w:hAnsiTheme="minorBidi"/>
          <w:sz w:val="16"/>
          <w:szCs w:val="16"/>
          <w:rtl/>
        </w:rPr>
        <w:id w:val="-1192602464"/>
        <w:docPartObj>
          <w:docPartGallery w:val="Page Numbers (Top of Page)"/>
          <w:docPartUnique/>
        </w:docPartObj>
      </w:sdtPr>
      <w:sdtEndPr/>
      <w:sdtContent>
        <w:r w:rsidR="00B5243B" w:rsidRPr="00B5243B">
          <w:rPr>
            <w:rFonts w:asciiTheme="minorBidi" w:hAnsiTheme="minorBidi"/>
            <w:sz w:val="16"/>
            <w:szCs w:val="16"/>
            <w:rtl/>
          </w:rPr>
          <w:t xml:space="preserve">     </w:t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עמוד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PAGE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 מתוך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NUMPAGES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</w:sdtContent>
    </w:sdt>
  </w:p>
  <w:p w14:paraId="6239F2C0" w14:textId="77777777" w:rsidR="0087128E" w:rsidRDefault="00B5243B" w:rsidP="00B5243B">
    <w:pPr>
      <w:pStyle w:val="Footer"/>
      <w:bidi/>
      <w:jc w:val="both"/>
      <w:rPr>
        <w:rtl/>
      </w:rPr>
    </w:pPr>
    <w:r>
      <w:rPr>
        <w:rtl/>
      </w:rPr>
      <w:tab/>
    </w:r>
  </w:p>
  <w:p w14:paraId="6422A71C" w14:textId="77777777" w:rsidR="0087128E" w:rsidRDefault="0087128E">
    <w:pPr>
      <w:pStyle w:val="Footer"/>
    </w:pPr>
  </w:p>
  <w:p w14:paraId="2071C493" w14:textId="77777777" w:rsidR="0087128E" w:rsidRDefault="0087128E">
    <w:pPr>
      <w:pStyle w:val="Footer"/>
    </w:pPr>
  </w:p>
  <w:p w14:paraId="478F085B" w14:textId="77777777" w:rsidR="0087128E" w:rsidRDefault="0087128E">
    <w:pPr>
      <w:pStyle w:val="Footer"/>
    </w:pPr>
  </w:p>
  <w:p w14:paraId="55405370" w14:textId="77777777" w:rsidR="0087128E" w:rsidRDefault="008712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B337F" w14:textId="77777777" w:rsidR="006C4F69" w:rsidRDefault="006C4F69" w:rsidP="006C4F69">
    <w:pPr>
      <w:pStyle w:val="Footer"/>
      <w:tabs>
        <w:tab w:val="clear" w:pos="4153"/>
        <w:tab w:val="clear" w:pos="8306"/>
        <w:tab w:val="left" w:pos="307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EB6236" w14:textId="77777777" w:rsidR="005B1296" w:rsidRDefault="005B1296" w:rsidP="0087128E">
      <w:pPr>
        <w:spacing w:after="0" w:line="240" w:lineRule="auto"/>
      </w:pPr>
      <w:r>
        <w:separator/>
      </w:r>
    </w:p>
  </w:footnote>
  <w:footnote w:type="continuationSeparator" w:id="0">
    <w:p w14:paraId="4A2E133A" w14:textId="77777777" w:rsidR="005B1296" w:rsidRDefault="005B1296" w:rsidP="00871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8CA61" w14:textId="77777777" w:rsidR="00B5243B" w:rsidRDefault="00042CF8" w:rsidP="0066013F">
    <w:pPr>
      <w:pStyle w:val="Header"/>
      <w:rPr>
        <w:rtl/>
        <w:cs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F170B31" wp14:editId="22152241">
          <wp:simplePos x="0" y="0"/>
          <wp:positionH relativeFrom="column">
            <wp:posOffset>-917575</wp:posOffset>
          </wp:positionH>
          <wp:positionV relativeFrom="paragraph">
            <wp:posOffset>-458804</wp:posOffset>
          </wp:positionV>
          <wp:extent cx="7560491" cy="10696575"/>
          <wp:effectExtent l="0" t="0" r="2540" b="0"/>
          <wp:wrapNone/>
          <wp:docPr id="28" name="תמונה 28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491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A8C3CE" w14:textId="77777777" w:rsidR="0087128E" w:rsidRDefault="006C4F69" w:rsidP="006C4F69">
    <w:pPr>
      <w:pStyle w:val="Header"/>
      <w:tabs>
        <w:tab w:val="clear" w:pos="4153"/>
        <w:tab w:val="clear" w:pos="8306"/>
        <w:tab w:val="left" w:pos="3496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532F0" w14:textId="77777777" w:rsidR="00A53003" w:rsidRPr="00042CF8" w:rsidRDefault="006C4F69" w:rsidP="00042CF8">
    <w:pPr>
      <w:pStyle w:val="Header"/>
      <w:bidi/>
      <w:jc w:val="both"/>
      <w:rPr>
        <w:rFonts w:asciiTheme="minorBidi" w:hAnsiTheme="minorBidi"/>
        <w:sz w:val="16"/>
        <w:szCs w:val="16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FCFEE15" wp14:editId="06ED66A3">
          <wp:simplePos x="0" y="0"/>
          <wp:positionH relativeFrom="column">
            <wp:posOffset>-904072</wp:posOffset>
          </wp:positionH>
          <wp:positionV relativeFrom="paragraph">
            <wp:posOffset>-456732</wp:posOffset>
          </wp:positionV>
          <wp:extent cx="7560310" cy="10696575"/>
          <wp:effectExtent l="0" t="0" r="2540" b="9525"/>
          <wp:wrapNone/>
          <wp:docPr id="29" name="תמונה 29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ocumentProtection w:edit="forms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9F"/>
    <w:rsid w:val="00006563"/>
    <w:rsid w:val="00006B07"/>
    <w:rsid w:val="0001116A"/>
    <w:rsid w:val="00015A67"/>
    <w:rsid w:val="0001677B"/>
    <w:rsid w:val="00016FE7"/>
    <w:rsid w:val="000171BF"/>
    <w:rsid w:val="00024013"/>
    <w:rsid w:val="000255A7"/>
    <w:rsid w:val="00032C27"/>
    <w:rsid w:val="00033270"/>
    <w:rsid w:val="00034FDE"/>
    <w:rsid w:val="00037EFE"/>
    <w:rsid w:val="00041335"/>
    <w:rsid w:val="00042A06"/>
    <w:rsid w:val="00042CF8"/>
    <w:rsid w:val="000433FC"/>
    <w:rsid w:val="00054401"/>
    <w:rsid w:val="00061E4F"/>
    <w:rsid w:val="000723E4"/>
    <w:rsid w:val="000755D6"/>
    <w:rsid w:val="00077C6C"/>
    <w:rsid w:val="00081E19"/>
    <w:rsid w:val="0008389C"/>
    <w:rsid w:val="0008521C"/>
    <w:rsid w:val="0008722D"/>
    <w:rsid w:val="00091909"/>
    <w:rsid w:val="000920B3"/>
    <w:rsid w:val="000B2AB3"/>
    <w:rsid w:val="000B3929"/>
    <w:rsid w:val="000B3963"/>
    <w:rsid w:val="000D2F18"/>
    <w:rsid w:val="000D53E0"/>
    <w:rsid w:val="000E3904"/>
    <w:rsid w:val="000F658C"/>
    <w:rsid w:val="000F7C00"/>
    <w:rsid w:val="001048AE"/>
    <w:rsid w:val="001111AB"/>
    <w:rsid w:val="001322FD"/>
    <w:rsid w:val="001415AC"/>
    <w:rsid w:val="0014166C"/>
    <w:rsid w:val="00143D9C"/>
    <w:rsid w:val="0014764E"/>
    <w:rsid w:val="00166651"/>
    <w:rsid w:val="00171007"/>
    <w:rsid w:val="00177462"/>
    <w:rsid w:val="001814A1"/>
    <w:rsid w:val="001819CB"/>
    <w:rsid w:val="00182D53"/>
    <w:rsid w:val="0018336F"/>
    <w:rsid w:val="00190575"/>
    <w:rsid w:val="00191AA7"/>
    <w:rsid w:val="001929FA"/>
    <w:rsid w:val="00197CF6"/>
    <w:rsid w:val="001A3FDB"/>
    <w:rsid w:val="001B5ACE"/>
    <w:rsid w:val="001B7A69"/>
    <w:rsid w:val="001C0004"/>
    <w:rsid w:val="001C01EA"/>
    <w:rsid w:val="001C66B5"/>
    <w:rsid w:val="001D644E"/>
    <w:rsid w:val="001D7B6C"/>
    <w:rsid w:val="001F2EA8"/>
    <w:rsid w:val="001F4FDA"/>
    <w:rsid w:val="00210B58"/>
    <w:rsid w:val="00213A8F"/>
    <w:rsid w:val="002142C3"/>
    <w:rsid w:val="0021545C"/>
    <w:rsid w:val="00220E4E"/>
    <w:rsid w:val="0022558B"/>
    <w:rsid w:val="00225C2C"/>
    <w:rsid w:val="002266FE"/>
    <w:rsid w:val="00230865"/>
    <w:rsid w:val="002308D5"/>
    <w:rsid w:val="00231777"/>
    <w:rsid w:val="00235816"/>
    <w:rsid w:val="00245158"/>
    <w:rsid w:val="00247415"/>
    <w:rsid w:val="002547BF"/>
    <w:rsid w:val="002567EB"/>
    <w:rsid w:val="002646C5"/>
    <w:rsid w:val="00266602"/>
    <w:rsid w:val="00275534"/>
    <w:rsid w:val="002809DD"/>
    <w:rsid w:val="00291141"/>
    <w:rsid w:val="002A4DC7"/>
    <w:rsid w:val="002A6F17"/>
    <w:rsid w:val="002B6FE6"/>
    <w:rsid w:val="002C5947"/>
    <w:rsid w:val="002D3968"/>
    <w:rsid w:val="002E0525"/>
    <w:rsid w:val="002E379F"/>
    <w:rsid w:val="002E6040"/>
    <w:rsid w:val="002E7FE5"/>
    <w:rsid w:val="002F1406"/>
    <w:rsid w:val="003050F9"/>
    <w:rsid w:val="003108A3"/>
    <w:rsid w:val="00313186"/>
    <w:rsid w:val="00315A95"/>
    <w:rsid w:val="00316D75"/>
    <w:rsid w:val="0032007E"/>
    <w:rsid w:val="00322B50"/>
    <w:rsid w:val="00322B79"/>
    <w:rsid w:val="00322E78"/>
    <w:rsid w:val="00323E36"/>
    <w:rsid w:val="00332327"/>
    <w:rsid w:val="00347A4E"/>
    <w:rsid w:val="00357682"/>
    <w:rsid w:val="00392E31"/>
    <w:rsid w:val="00393673"/>
    <w:rsid w:val="00394C94"/>
    <w:rsid w:val="00396694"/>
    <w:rsid w:val="003A351C"/>
    <w:rsid w:val="003A52EB"/>
    <w:rsid w:val="003A58FC"/>
    <w:rsid w:val="003B0663"/>
    <w:rsid w:val="003B14E8"/>
    <w:rsid w:val="003B1EBD"/>
    <w:rsid w:val="003C0BBD"/>
    <w:rsid w:val="003C2199"/>
    <w:rsid w:val="003D535E"/>
    <w:rsid w:val="003D5422"/>
    <w:rsid w:val="003D56DF"/>
    <w:rsid w:val="003E0CEE"/>
    <w:rsid w:val="003E1184"/>
    <w:rsid w:val="003E47A3"/>
    <w:rsid w:val="003E6174"/>
    <w:rsid w:val="003E77C2"/>
    <w:rsid w:val="003F07B4"/>
    <w:rsid w:val="003F1C25"/>
    <w:rsid w:val="003F629F"/>
    <w:rsid w:val="003F6D36"/>
    <w:rsid w:val="004032C7"/>
    <w:rsid w:val="00405919"/>
    <w:rsid w:val="00405C1D"/>
    <w:rsid w:val="00405D41"/>
    <w:rsid w:val="00412C2B"/>
    <w:rsid w:val="00412CC9"/>
    <w:rsid w:val="00415C82"/>
    <w:rsid w:val="00422DAF"/>
    <w:rsid w:val="00437CC4"/>
    <w:rsid w:val="004427BC"/>
    <w:rsid w:val="004449A7"/>
    <w:rsid w:val="00444F32"/>
    <w:rsid w:val="00446AB2"/>
    <w:rsid w:val="00450D4B"/>
    <w:rsid w:val="00453523"/>
    <w:rsid w:val="004566CF"/>
    <w:rsid w:val="00457479"/>
    <w:rsid w:val="00476EAC"/>
    <w:rsid w:val="00482B3D"/>
    <w:rsid w:val="004A3B5D"/>
    <w:rsid w:val="004A4A5E"/>
    <w:rsid w:val="004B61D9"/>
    <w:rsid w:val="004B768C"/>
    <w:rsid w:val="004D771D"/>
    <w:rsid w:val="004F27AC"/>
    <w:rsid w:val="00512054"/>
    <w:rsid w:val="00515C34"/>
    <w:rsid w:val="0051782F"/>
    <w:rsid w:val="005231FC"/>
    <w:rsid w:val="005245ED"/>
    <w:rsid w:val="005321A9"/>
    <w:rsid w:val="00544FA4"/>
    <w:rsid w:val="005505C9"/>
    <w:rsid w:val="005553F5"/>
    <w:rsid w:val="00561256"/>
    <w:rsid w:val="00563356"/>
    <w:rsid w:val="00574F98"/>
    <w:rsid w:val="005818CB"/>
    <w:rsid w:val="00582263"/>
    <w:rsid w:val="005B1296"/>
    <w:rsid w:val="005B4DE6"/>
    <w:rsid w:val="005B5994"/>
    <w:rsid w:val="005B6369"/>
    <w:rsid w:val="005C07F6"/>
    <w:rsid w:val="005D53BE"/>
    <w:rsid w:val="005E6DE4"/>
    <w:rsid w:val="005F2F21"/>
    <w:rsid w:val="005F7CAD"/>
    <w:rsid w:val="00601C4A"/>
    <w:rsid w:val="00607AF9"/>
    <w:rsid w:val="00614714"/>
    <w:rsid w:val="00614A37"/>
    <w:rsid w:val="00622F6F"/>
    <w:rsid w:val="00624106"/>
    <w:rsid w:val="00624D64"/>
    <w:rsid w:val="00625E00"/>
    <w:rsid w:val="00632A3A"/>
    <w:rsid w:val="0063470E"/>
    <w:rsid w:val="00637A6B"/>
    <w:rsid w:val="00643949"/>
    <w:rsid w:val="006477A6"/>
    <w:rsid w:val="00650E31"/>
    <w:rsid w:val="006516C4"/>
    <w:rsid w:val="0066013F"/>
    <w:rsid w:val="00660EA2"/>
    <w:rsid w:val="006631F6"/>
    <w:rsid w:val="00671482"/>
    <w:rsid w:val="00676984"/>
    <w:rsid w:val="00680493"/>
    <w:rsid w:val="00680EBC"/>
    <w:rsid w:val="0069245A"/>
    <w:rsid w:val="0069607B"/>
    <w:rsid w:val="006A0DBD"/>
    <w:rsid w:val="006B33CC"/>
    <w:rsid w:val="006B41C8"/>
    <w:rsid w:val="006B467B"/>
    <w:rsid w:val="006C220A"/>
    <w:rsid w:val="006C34AC"/>
    <w:rsid w:val="006C41AC"/>
    <w:rsid w:val="006C4F69"/>
    <w:rsid w:val="006C7EF3"/>
    <w:rsid w:val="006F0277"/>
    <w:rsid w:val="007024C4"/>
    <w:rsid w:val="00710A26"/>
    <w:rsid w:val="00714ECF"/>
    <w:rsid w:val="00726E31"/>
    <w:rsid w:val="007317BD"/>
    <w:rsid w:val="007320EF"/>
    <w:rsid w:val="007339E3"/>
    <w:rsid w:val="00736F3A"/>
    <w:rsid w:val="0073702E"/>
    <w:rsid w:val="00745846"/>
    <w:rsid w:val="007717F0"/>
    <w:rsid w:val="00773902"/>
    <w:rsid w:val="0077796A"/>
    <w:rsid w:val="00777CC4"/>
    <w:rsid w:val="00793685"/>
    <w:rsid w:val="0079406A"/>
    <w:rsid w:val="007A1AE1"/>
    <w:rsid w:val="007A47D9"/>
    <w:rsid w:val="007A6955"/>
    <w:rsid w:val="007A7561"/>
    <w:rsid w:val="007B10E3"/>
    <w:rsid w:val="007B1968"/>
    <w:rsid w:val="007C2CC6"/>
    <w:rsid w:val="007C6253"/>
    <w:rsid w:val="007C666A"/>
    <w:rsid w:val="007C6C7A"/>
    <w:rsid w:val="007D1DA7"/>
    <w:rsid w:val="007D24CC"/>
    <w:rsid w:val="007D45D7"/>
    <w:rsid w:val="007E3AB9"/>
    <w:rsid w:val="007E4E43"/>
    <w:rsid w:val="007F0AE6"/>
    <w:rsid w:val="007F1CE4"/>
    <w:rsid w:val="007F4DC6"/>
    <w:rsid w:val="007F72BD"/>
    <w:rsid w:val="007F7A7B"/>
    <w:rsid w:val="0080650A"/>
    <w:rsid w:val="00807262"/>
    <w:rsid w:val="008110DA"/>
    <w:rsid w:val="00822CD4"/>
    <w:rsid w:val="00845769"/>
    <w:rsid w:val="00850108"/>
    <w:rsid w:val="0085166D"/>
    <w:rsid w:val="0085290B"/>
    <w:rsid w:val="00860EF0"/>
    <w:rsid w:val="00866BA7"/>
    <w:rsid w:val="00871113"/>
    <w:rsid w:val="0087128E"/>
    <w:rsid w:val="00876B5C"/>
    <w:rsid w:val="0088185D"/>
    <w:rsid w:val="008837AC"/>
    <w:rsid w:val="00887925"/>
    <w:rsid w:val="0089323C"/>
    <w:rsid w:val="00893C18"/>
    <w:rsid w:val="00894F2B"/>
    <w:rsid w:val="008B01C6"/>
    <w:rsid w:val="008C0246"/>
    <w:rsid w:val="008D06A3"/>
    <w:rsid w:val="008D7559"/>
    <w:rsid w:val="008E0509"/>
    <w:rsid w:val="008E10F1"/>
    <w:rsid w:val="008E1C1B"/>
    <w:rsid w:val="008E4889"/>
    <w:rsid w:val="008E6FE7"/>
    <w:rsid w:val="008F28E3"/>
    <w:rsid w:val="008F4654"/>
    <w:rsid w:val="00901836"/>
    <w:rsid w:val="0090231E"/>
    <w:rsid w:val="00907DE1"/>
    <w:rsid w:val="009121D0"/>
    <w:rsid w:val="00925D12"/>
    <w:rsid w:val="009279BD"/>
    <w:rsid w:val="0093051E"/>
    <w:rsid w:val="00931F5F"/>
    <w:rsid w:val="00933092"/>
    <w:rsid w:val="00933689"/>
    <w:rsid w:val="00940F12"/>
    <w:rsid w:val="00941B66"/>
    <w:rsid w:val="00946BB6"/>
    <w:rsid w:val="00947998"/>
    <w:rsid w:val="00953445"/>
    <w:rsid w:val="00955995"/>
    <w:rsid w:val="0095734C"/>
    <w:rsid w:val="00961E6F"/>
    <w:rsid w:val="00962836"/>
    <w:rsid w:val="00970361"/>
    <w:rsid w:val="009727F2"/>
    <w:rsid w:val="00980190"/>
    <w:rsid w:val="009A30D8"/>
    <w:rsid w:val="009A4129"/>
    <w:rsid w:val="009B78E2"/>
    <w:rsid w:val="009D1E39"/>
    <w:rsid w:val="009E0817"/>
    <w:rsid w:val="009E444C"/>
    <w:rsid w:val="009E72AF"/>
    <w:rsid w:val="009F1A02"/>
    <w:rsid w:val="00A03381"/>
    <w:rsid w:val="00A07122"/>
    <w:rsid w:val="00A11653"/>
    <w:rsid w:val="00A16D06"/>
    <w:rsid w:val="00A22122"/>
    <w:rsid w:val="00A255D7"/>
    <w:rsid w:val="00A36049"/>
    <w:rsid w:val="00A379BB"/>
    <w:rsid w:val="00A47BE4"/>
    <w:rsid w:val="00A53003"/>
    <w:rsid w:val="00A5675F"/>
    <w:rsid w:val="00A56BA2"/>
    <w:rsid w:val="00A56BE6"/>
    <w:rsid w:val="00A6120E"/>
    <w:rsid w:val="00A6379B"/>
    <w:rsid w:val="00A714CE"/>
    <w:rsid w:val="00A76DCD"/>
    <w:rsid w:val="00A772B5"/>
    <w:rsid w:val="00A81B53"/>
    <w:rsid w:val="00AA3D3A"/>
    <w:rsid w:val="00AB03C9"/>
    <w:rsid w:val="00AB1076"/>
    <w:rsid w:val="00AB3FBE"/>
    <w:rsid w:val="00AB4ADE"/>
    <w:rsid w:val="00AB4E74"/>
    <w:rsid w:val="00AB6523"/>
    <w:rsid w:val="00AC6493"/>
    <w:rsid w:val="00AE09A3"/>
    <w:rsid w:val="00AE1D12"/>
    <w:rsid w:val="00AE39FE"/>
    <w:rsid w:val="00AF3354"/>
    <w:rsid w:val="00AF7C61"/>
    <w:rsid w:val="00B00D7A"/>
    <w:rsid w:val="00B1226E"/>
    <w:rsid w:val="00B20598"/>
    <w:rsid w:val="00B23272"/>
    <w:rsid w:val="00B277A5"/>
    <w:rsid w:val="00B33DB3"/>
    <w:rsid w:val="00B34A70"/>
    <w:rsid w:val="00B36507"/>
    <w:rsid w:val="00B36DBD"/>
    <w:rsid w:val="00B405E8"/>
    <w:rsid w:val="00B5243B"/>
    <w:rsid w:val="00B543ED"/>
    <w:rsid w:val="00B559EB"/>
    <w:rsid w:val="00B657EE"/>
    <w:rsid w:val="00B668BE"/>
    <w:rsid w:val="00B72C0C"/>
    <w:rsid w:val="00B771C7"/>
    <w:rsid w:val="00B776D8"/>
    <w:rsid w:val="00B902A5"/>
    <w:rsid w:val="00B90A06"/>
    <w:rsid w:val="00B92ABD"/>
    <w:rsid w:val="00BA1300"/>
    <w:rsid w:val="00BA5004"/>
    <w:rsid w:val="00BB0D79"/>
    <w:rsid w:val="00BB5FED"/>
    <w:rsid w:val="00BB7508"/>
    <w:rsid w:val="00BC0CB3"/>
    <w:rsid w:val="00BC1BFB"/>
    <w:rsid w:val="00BC2061"/>
    <w:rsid w:val="00BC24DC"/>
    <w:rsid w:val="00BC44F3"/>
    <w:rsid w:val="00BC456A"/>
    <w:rsid w:val="00BC4B56"/>
    <w:rsid w:val="00BD204B"/>
    <w:rsid w:val="00BD2AD5"/>
    <w:rsid w:val="00BD386F"/>
    <w:rsid w:val="00C0615D"/>
    <w:rsid w:val="00C125A6"/>
    <w:rsid w:val="00C23DD7"/>
    <w:rsid w:val="00C30655"/>
    <w:rsid w:val="00C34691"/>
    <w:rsid w:val="00C36D45"/>
    <w:rsid w:val="00C404AE"/>
    <w:rsid w:val="00C4300D"/>
    <w:rsid w:val="00C431E2"/>
    <w:rsid w:val="00C46547"/>
    <w:rsid w:val="00C65601"/>
    <w:rsid w:val="00C67FAD"/>
    <w:rsid w:val="00C707C7"/>
    <w:rsid w:val="00C7175A"/>
    <w:rsid w:val="00C75F3C"/>
    <w:rsid w:val="00C80353"/>
    <w:rsid w:val="00C81EE7"/>
    <w:rsid w:val="00C876B8"/>
    <w:rsid w:val="00C90BD9"/>
    <w:rsid w:val="00C95E64"/>
    <w:rsid w:val="00CA0711"/>
    <w:rsid w:val="00CA0BA8"/>
    <w:rsid w:val="00CA1404"/>
    <w:rsid w:val="00CA4D47"/>
    <w:rsid w:val="00CB56B7"/>
    <w:rsid w:val="00CC14B3"/>
    <w:rsid w:val="00CC4F8D"/>
    <w:rsid w:val="00CC6898"/>
    <w:rsid w:val="00CE0CDC"/>
    <w:rsid w:val="00CE4C69"/>
    <w:rsid w:val="00CE7AC9"/>
    <w:rsid w:val="00CF07DC"/>
    <w:rsid w:val="00CF320C"/>
    <w:rsid w:val="00CF48F6"/>
    <w:rsid w:val="00CF67D3"/>
    <w:rsid w:val="00D021DD"/>
    <w:rsid w:val="00D151F2"/>
    <w:rsid w:val="00D32962"/>
    <w:rsid w:val="00D372BF"/>
    <w:rsid w:val="00D40475"/>
    <w:rsid w:val="00D41BE7"/>
    <w:rsid w:val="00D52DBB"/>
    <w:rsid w:val="00D62EEC"/>
    <w:rsid w:val="00D64DB9"/>
    <w:rsid w:val="00D67974"/>
    <w:rsid w:val="00D704FE"/>
    <w:rsid w:val="00D7069F"/>
    <w:rsid w:val="00D80AFC"/>
    <w:rsid w:val="00D83D07"/>
    <w:rsid w:val="00D84B8C"/>
    <w:rsid w:val="00D851CA"/>
    <w:rsid w:val="00D90E05"/>
    <w:rsid w:val="00D93F27"/>
    <w:rsid w:val="00DA0FF1"/>
    <w:rsid w:val="00DA4A9D"/>
    <w:rsid w:val="00DA4E0F"/>
    <w:rsid w:val="00DC0B78"/>
    <w:rsid w:val="00DC22F6"/>
    <w:rsid w:val="00DC5528"/>
    <w:rsid w:val="00DD4DB5"/>
    <w:rsid w:val="00DF5E65"/>
    <w:rsid w:val="00E039A8"/>
    <w:rsid w:val="00E06405"/>
    <w:rsid w:val="00E06672"/>
    <w:rsid w:val="00E07F16"/>
    <w:rsid w:val="00E11436"/>
    <w:rsid w:val="00E12978"/>
    <w:rsid w:val="00E15181"/>
    <w:rsid w:val="00E2012A"/>
    <w:rsid w:val="00E24646"/>
    <w:rsid w:val="00E26C1F"/>
    <w:rsid w:val="00E360AB"/>
    <w:rsid w:val="00E40F9C"/>
    <w:rsid w:val="00E41BB1"/>
    <w:rsid w:val="00E62D03"/>
    <w:rsid w:val="00E654A1"/>
    <w:rsid w:val="00E65ACD"/>
    <w:rsid w:val="00E81DF6"/>
    <w:rsid w:val="00E87A04"/>
    <w:rsid w:val="00E90017"/>
    <w:rsid w:val="00EB1153"/>
    <w:rsid w:val="00EB23EE"/>
    <w:rsid w:val="00EB31F5"/>
    <w:rsid w:val="00EC6267"/>
    <w:rsid w:val="00ED2448"/>
    <w:rsid w:val="00ED6335"/>
    <w:rsid w:val="00ED6812"/>
    <w:rsid w:val="00EE0377"/>
    <w:rsid w:val="00EE1043"/>
    <w:rsid w:val="00EE3CB8"/>
    <w:rsid w:val="00EE527E"/>
    <w:rsid w:val="00EE6ADB"/>
    <w:rsid w:val="00EF270B"/>
    <w:rsid w:val="00EF55F1"/>
    <w:rsid w:val="00EF62E7"/>
    <w:rsid w:val="00F027DF"/>
    <w:rsid w:val="00F07D80"/>
    <w:rsid w:val="00F13C31"/>
    <w:rsid w:val="00F16CD6"/>
    <w:rsid w:val="00F16CE9"/>
    <w:rsid w:val="00F26C9D"/>
    <w:rsid w:val="00F317B3"/>
    <w:rsid w:val="00F35FAD"/>
    <w:rsid w:val="00F41A0B"/>
    <w:rsid w:val="00F47EA6"/>
    <w:rsid w:val="00F520D2"/>
    <w:rsid w:val="00F5275E"/>
    <w:rsid w:val="00F5457C"/>
    <w:rsid w:val="00F73716"/>
    <w:rsid w:val="00F76468"/>
    <w:rsid w:val="00F83EF4"/>
    <w:rsid w:val="00FA7286"/>
    <w:rsid w:val="00FB5800"/>
    <w:rsid w:val="00FC014D"/>
    <w:rsid w:val="00FC0E8E"/>
    <w:rsid w:val="00FC12CE"/>
    <w:rsid w:val="00FD28D8"/>
    <w:rsid w:val="00FD4FF7"/>
    <w:rsid w:val="00FE0861"/>
    <w:rsid w:val="00FE2871"/>
    <w:rsid w:val="00FE45A8"/>
    <w:rsid w:val="00FE4CFB"/>
    <w:rsid w:val="00FE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179BE"/>
  <w15:docId w15:val="{0EB13815-BC59-4A81-8B10-40CF4102C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F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994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F33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0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5FE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28E"/>
  </w:style>
  <w:style w:type="paragraph" w:styleId="Footer">
    <w:name w:val="footer"/>
    <w:basedOn w:val="Normal"/>
    <w:link w:val="Foot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9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RM\client\templates\pati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6DE2E42E1A74BA99CA0C7CC74264E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E06943-F1A4-4BE1-BE61-5675DEFA030D}"/>
      </w:docPartPr>
      <w:docPartBody>
        <w:p w:rsidR="00360155" w:rsidRDefault="002035E2">
          <w:pPr>
            <w:pStyle w:val="C6DE2E42E1A74BA99CA0C7CC74264E9D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01F60837BEEB42F8BC54EC98EFAC27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BA3B3A-09E8-4284-B32B-1C6B5B7E580F}"/>
      </w:docPartPr>
      <w:docPartBody>
        <w:p w:rsidR="00360155" w:rsidRDefault="002035E2">
          <w:pPr>
            <w:pStyle w:val="01F60837BEEB42F8BC54EC98EFAC27F8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5B1DD5C1727445FE89A3D0BFF16606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DFEBF5-1E72-47E3-9966-60FA34DE88B7}"/>
      </w:docPartPr>
      <w:docPartBody>
        <w:p w:rsidR="00360155" w:rsidRDefault="002035E2">
          <w:pPr>
            <w:pStyle w:val="5B1DD5C1727445FE89A3D0BFF166064A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21B33CE44B5A413181B828CFC6860A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FD7E8-F054-4D21-88B3-80D163322CC2}"/>
      </w:docPartPr>
      <w:docPartBody>
        <w:p w:rsidR="00360155" w:rsidRDefault="002035E2">
          <w:pPr>
            <w:pStyle w:val="21B33CE44B5A413181B828CFC6860ACC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>הקלד ת.ז.</w:t>
          </w:r>
          <w:r w:rsidRPr="00A00593">
            <w:rPr>
              <w:rStyle w:val="PlaceholderText"/>
              <w:rFonts w:hint="cs"/>
              <w:rtl/>
            </w:rPr>
            <w:t>]</w:t>
          </w:r>
        </w:p>
      </w:docPartBody>
    </w:docPart>
    <w:docPart>
      <w:docPartPr>
        <w:name w:val="8FF1AC6EE2994036835AE51220E310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F1BAF-D192-4FE8-8EFE-C16D92269608}"/>
      </w:docPartPr>
      <w:docPartBody>
        <w:p w:rsidR="00360155" w:rsidRDefault="002035E2">
          <w:pPr>
            <w:pStyle w:val="8FF1AC6EE2994036835AE51220E310FF"/>
          </w:pPr>
          <w:r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p>
      </w:docPartBody>
    </w:docPart>
    <w:docPart>
      <w:docPartPr>
        <w:name w:val="AA1FB7E0B1F04C8EAA857210536AE5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7A889F-7C88-4764-B083-51A8913C6E5D}"/>
      </w:docPartPr>
      <w:docPartBody>
        <w:p w:rsidR="00360155" w:rsidRDefault="002035E2">
          <w:pPr>
            <w:pStyle w:val="AA1FB7E0B1F04C8EAA857210536AE585"/>
          </w:pPr>
          <w:r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p>
      </w:docPartBody>
    </w:docPart>
    <w:docPart>
      <w:docPartPr>
        <w:name w:val="6E1C35A80F784441AF14A1C0A4A6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26290F-6414-4410-806D-084DEDF05345}"/>
      </w:docPartPr>
      <w:docPartBody>
        <w:p w:rsidR="00360155" w:rsidRDefault="002035E2">
          <w:pPr>
            <w:pStyle w:val="6E1C35A80F784441AF14A1C0A4A69442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9D590C01D2924943A82DACA1401844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FE54CB-8A41-4473-9FFF-2977A57547B1}"/>
      </w:docPartPr>
      <w:docPartBody>
        <w:p w:rsidR="00360155" w:rsidRDefault="002035E2">
          <w:pPr>
            <w:pStyle w:val="9D590C01D2924943A82DACA14018448E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5D484647CC9E47C585E0F6CA4A2DF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89FC5C-FE1B-4FE6-9A5F-5EC0307F3117}"/>
      </w:docPartPr>
      <w:docPartBody>
        <w:p w:rsidR="00360155" w:rsidRDefault="002035E2">
          <w:pPr>
            <w:pStyle w:val="5D484647CC9E47C585E0F6CA4A2DF5C2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E61BC309CC9C4B888F8DBD1C051D4B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6BE324-1D3D-48AE-8A13-914E7A1B9834}"/>
      </w:docPartPr>
      <w:docPartBody>
        <w:p w:rsidR="00360155" w:rsidRDefault="002035E2">
          <w:pPr>
            <w:pStyle w:val="E61BC309CC9C4B888F8DBD1C051D4B4F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5E2"/>
    <w:rsid w:val="001E2C34"/>
    <w:rsid w:val="002035E2"/>
    <w:rsid w:val="00360155"/>
    <w:rsid w:val="00FA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FE28569749D485AAE360A37B12B6F8F">
    <w:name w:val="9FE28569749D485AAE360A37B12B6F8F"/>
    <w:pPr>
      <w:bidi/>
    </w:pPr>
  </w:style>
  <w:style w:type="paragraph" w:customStyle="1" w:styleId="3D17F6CB3ABC48DAB6EC9A983C515062">
    <w:name w:val="3D17F6CB3ABC48DAB6EC9A983C515062"/>
    <w:pPr>
      <w:bidi/>
    </w:pPr>
  </w:style>
  <w:style w:type="paragraph" w:customStyle="1" w:styleId="C4B1554919484D5A8B2823AEF10F24F5">
    <w:name w:val="C4B1554919484D5A8B2823AEF10F24F5"/>
    <w:pPr>
      <w:bidi/>
    </w:pPr>
  </w:style>
  <w:style w:type="paragraph" w:customStyle="1" w:styleId="08F1BF33F33C457E96D2C2CE584B26AF">
    <w:name w:val="08F1BF33F33C457E96D2C2CE584B26AF"/>
    <w:pPr>
      <w:bidi/>
    </w:pPr>
  </w:style>
  <w:style w:type="paragraph" w:customStyle="1" w:styleId="B6BC9D83F3A5426094C46627C16AB97D">
    <w:name w:val="B6BC9D83F3A5426094C46627C16AB97D"/>
    <w:pPr>
      <w:bidi/>
    </w:pPr>
  </w:style>
  <w:style w:type="paragraph" w:customStyle="1" w:styleId="9838C1D81187413D94D664AD3DAE020A">
    <w:name w:val="9838C1D81187413D94D664AD3DAE020A"/>
    <w:pPr>
      <w:bidi/>
    </w:pPr>
  </w:style>
  <w:style w:type="paragraph" w:customStyle="1" w:styleId="7A799D2C637F42DB9121393F2A5F8364">
    <w:name w:val="7A799D2C637F42DB9121393F2A5F8364"/>
    <w:pPr>
      <w:bidi/>
    </w:pPr>
  </w:style>
  <w:style w:type="paragraph" w:customStyle="1" w:styleId="D601BD3F767E45BB9A5AC17429047AC2">
    <w:name w:val="D601BD3F767E45BB9A5AC17429047AC2"/>
    <w:pPr>
      <w:bidi/>
    </w:pPr>
  </w:style>
  <w:style w:type="paragraph" w:customStyle="1" w:styleId="EFB9E32133FF4416AA7338F312F26630">
    <w:name w:val="EFB9E32133FF4416AA7338F312F26630"/>
    <w:pPr>
      <w:bidi/>
    </w:pPr>
  </w:style>
  <w:style w:type="paragraph" w:customStyle="1" w:styleId="C6DE2E42E1A74BA99CA0C7CC74264E9D">
    <w:name w:val="C6DE2E42E1A74BA99CA0C7CC74264E9D"/>
    <w:pPr>
      <w:bidi/>
    </w:pPr>
  </w:style>
  <w:style w:type="paragraph" w:customStyle="1" w:styleId="F7EC81683DA74FEAAC5D7BFF0F92E46F">
    <w:name w:val="F7EC81683DA74FEAAC5D7BFF0F92E46F"/>
    <w:pPr>
      <w:bidi/>
    </w:pPr>
  </w:style>
  <w:style w:type="paragraph" w:customStyle="1" w:styleId="01F60837BEEB42F8BC54EC98EFAC27F8">
    <w:name w:val="01F60837BEEB42F8BC54EC98EFAC27F8"/>
    <w:pPr>
      <w:bidi/>
    </w:pPr>
  </w:style>
  <w:style w:type="paragraph" w:customStyle="1" w:styleId="7FED1D63DB1C48ADA8ECCA1BD372311E">
    <w:name w:val="7FED1D63DB1C48ADA8ECCA1BD372311E"/>
    <w:pPr>
      <w:bidi/>
    </w:pPr>
  </w:style>
  <w:style w:type="paragraph" w:customStyle="1" w:styleId="834AD23F2A5C4D97BA235A104018EB33">
    <w:name w:val="834AD23F2A5C4D97BA235A104018EB33"/>
    <w:pPr>
      <w:bidi/>
    </w:pPr>
  </w:style>
  <w:style w:type="paragraph" w:customStyle="1" w:styleId="F11525D470F64CB5BCF0BFA3A8B2B8D3">
    <w:name w:val="F11525D470F64CB5BCF0BFA3A8B2B8D3"/>
    <w:pPr>
      <w:bidi/>
    </w:pPr>
  </w:style>
  <w:style w:type="paragraph" w:customStyle="1" w:styleId="5B1DD5C1727445FE89A3D0BFF166064A">
    <w:name w:val="5B1DD5C1727445FE89A3D0BFF166064A"/>
    <w:pPr>
      <w:bidi/>
    </w:pPr>
  </w:style>
  <w:style w:type="paragraph" w:customStyle="1" w:styleId="21B33CE44B5A413181B828CFC6860ACC">
    <w:name w:val="21B33CE44B5A413181B828CFC6860ACC"/>
    <w:pPr>
      <w:bidi/>
    </w:pPr>
  </w:style>
  <w:style w:type="paragraph" w:customStyle="1" w:styleId="8FF1AC6EE2994036835AE51220E310FF">
    <w:name w:val="8FF1AC6EE2994036835AE51220E310FF"/>
    <w:pPr>
      <w:bidi/>
    </w:pPr>
  </w:style>
  <w:style w:type="paragraph" w:customStyle="1" w:styleId="AA1FB7E0B1F04C8EAA857210536AE585">
    <w:name w:val="AA1FB7E0B1F04C8EAA857210536AE585"/>
    <w:pPr>
      <w:bidi/>
    </w:pPr>
  </w:style>
  <w:style w:type="paragraph" w:customStyle="1" w:styleId="6E1C35A80F784441AF14A1C0A4A69442">
    <w:name w:val="6E1C35A80F784441AF14A1C0A4A69442"/>
    <w:pPr>
      <w:bidi/>
    </w:pPr>
  </w:style>
  <w:style w:type="paragraph" w:customStyle="1" w:styleId="9D590C01D2924943A82DACA14018448E">
    <w:name w:val="9D590C01D2924943A82DACA14018448E"/>
    <w:pPr>
      <w:bidi/>
    </w:pPr>
  </w:style>
  <w:style w:type="paragraph" w:customStyle="1" w:styleId="5D484647CC9E47C585E0F6CA4A2DF5C2">
    <w:name w:val="5D484647CC9E47C585E0F6CA4A2DF5C2"/>
    <w:pPr>
      <w:bidi/>
    </w:pPr>
  </w:style>
  <w:style w:type="paragraph" w:customStyle="1" w:styleId="E61BC309CC9C4B888F8DBD1C051D4B4F">
    <w:name w:val="E61BC309CC9C4B888F8DBD1C051D4B4F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>{id}</CompanyPhone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E890F8-3F77-47E8-8D0A-29B6CFCE5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patient.dotx</Template>
  <TotalTime>34</TotalTime>
  <Pages>2</Pages>
  <Words>181</Words>
  <Characters>907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Erez EYAL</dc:creator>
  <cp:lastModifiedBy>a</cp:lastModifiedBy>
  <cp:revision>6</cp:revision>
  <cp:lastPrinted>2015-10-23T09:07:00Z</cp:lastPrinted>
  <dcterms:created xsi:type="dcterms:W3CDTF">2021-01-17T19:02:00Z</dcterms:created>
  <dcterms:modified xsi:type="dcterms:W3CDTF">2021-01-17T19:50:00Z</dcterms:modified>
</cp:coreProperties>
</file>